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14D24" w14:textId="77777777" w:rsidR="00E04F00" w:rsidRDefault="00000000" w:rsidP="00E04F00">
      <w:pPr>
        <w:pStyle w:val="Sisllysluettelonotsikko"/>
      </w:pPr>
      <w:sdt>
        <w:sdtPr>
          <w:id w:val="-884331652"/>
          <w:docPartObj>
            <w:docPartGallery w:val="Cover Pages"/>
            <w:docPartUnique/>
          </w:docPartObj>
        </w:sdtPr>
        <w:sdtContent>
          <w:r w:rsidR="00DE3151" w:rsidRPr="00247041">
            <w:rPr>
              <w:noProof/>
              <w:lang w:val="fi-FI" w:eastAsia="fi-FI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58E4F0B0" wp14:editId="61F2771D">
                    <wp:simplePos x="0" y="0"/>
                    <wp:positionH relativeFrom="page">
                      <wp:posOffset>57150</wp:posOffset>
                    </wp:positionH>
                    <wp:positionV relativeFrom="page">
                      <wp:posOffset>2676525</wp:posOffset>
                    </wp:positionV>
                    <wp:extent cx="7419975" cy="258127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19975" cy="25812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alpha val="80000"/>
                              </a:sys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3E0B30A" w14:textId="110BFD7E" w:rsidR="00247041" w:rsidRPr="00DE3151" w:rsidRDefault="001B160D" w:rsidP="00A16D11">
                                <w:pPr>
                                  <w:pStyle w:val="Otsikko"/>
                                  <w:rPr>
                                    <w:lang w:val="fi-FI"/>
                                  </w:rPr>
                                </w:pPr>
                                <w:r>
                                  <w:t>SGService</w:t>
                                </w:r>
                              </w:p>
                              <w:p w14:paraId="6F01BDE6" w14:textId="278F3004" w:rsidR="00247041" w:rsidRPr="00727E02" w:rsidRDefault="00000000" w:rsidP="00934F85">
                                <w:pPr>
                                  <w:pStyle w:val="Otsikko4"/>
                                  <w:numPr>
                                    <w:ilvl w:val="0"/>
                                    <w:numId w:val="0"/>
                                  </w:numPr>
                                  <w:rPr>
                                    <w:lang w:val="fi-FI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lang w:val="fi-FI"/>
                                    </w:rPr>
                                    <w:alias w:val="Publish Date"/>
                                    <w:tag w:val=""/>
                                    <w:id w:val="609945330"/>
                                    <w:placeholder>
                                      <w:docPart w:val="B0BBE699AB154D128CD1F2D30C822DD5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1-26T00:00:00Z">
                                      <w:dateFormat w:val="d.M.yyyy"/>
                                      <w:lid w:val="fi-F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547828">
                                      <w:rPr>
                                        <w:noProof/>
                                        <w:lang w:val="fi-FI"/>
                                      </w:rPr>
                                      <w:t>2</w:t>
                                    </w:r>
                                    <w:r w:rsidR="001B160D">
                                      <w:rPr>
                                        <w:noProof/>
                                        <w:lang w:val="fi-FI"/>
                                      </w:rPr>
                                      <w:t>6</w:t>
                                    </w:r>
                                    <w:r w:rsidR="005766CB">
                                      <w:rPr>
                                        <w:noProof/>
                                        <w:lang w:val="fi-FI"/>
                                      </w:rPr>
                                      <w:t>.11.2023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720000" tIns="180000" rIns="720000" bIns="360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E4F0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4.5pt;margin-top:210.75pt;width:584.25pt;height:203.2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" fillcolor="window" stroked="f" strokeweight=".5pt">
                    <v:fill opacity="52428f"/>
                    <v:textbox inset="20mm,5mm,20mm,10mm">
                      <w:txbxContent>
                        <w:p w14:paraId="63E0B30A" w14:textId="110BFD7E" w:rsidR="00247041" w:rsidRPr="00DE3151" w:rsidRDefault="001B160D" w:rsidP="00A16D11">
                          <w:pPr>
                            <w:pStyle w:val="Otsikko"/>
                            <w:rPr>
                              <w:lang w:val="fi-FI"/>
                            </w:rPr>
                          </w:pPr>
                          <w:r>
                            <w:t>SGService</w:t>
                          </w:r>
                        </w:p>
                        <w:p w14:paraId="6F01BDE6" w14:textId="278F3004" w:rsidR="00247041" w:rsidRPr="00727E02" w:rsidRDefault="00000000" w:rsidP="00934F85">
                          <w:pPr>
                            <w:pStyle w:val="Otsikko4"/>
                            <w:numPr>
                              <w:ilvl w:val="0"/>
                              <w:numId w:val="0"/>
                            </w:numPr>
                            <w:rPr>
                              <w:lang w:val="fi-FI"/>
                            </w:rPr>
                          </w:pPr>
                          <w:sdt>
                            <w:sdtPr>
                              <w:rPr>
                                <w:noProof/>
                                <w:lang w:val="fi-FI"/>
                              </w:rPr>
                              <w:alias w:val="Publish Date"/>
                              <w:tag w:val=""/>
                              <w:id w:val="609945330"/>
                              <w:placeholder>
                                <w:docPart w:val="B0BBE699AB154D128CD1F2D30C822DD5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1-26T00:00:00Z">
                                <w:dateFormat w:val="d.M.yyyy"/>
                                <w:lid w:val="fi-FI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547828">
                                <w:rPr>
                                  <w:noProof/>
                                  <w:lang w:val="fi-FI"/>
                                </w:rPr>
                                <w:t>2</w:t>
                              </w:r>
                              <w:r w:rsidR="001B160D">
                                <w:rPr>
                                  <w:noProof/>
                                  <w:lang w:val="fi-FI"/>
                                </w:rPr>
                                <w:t>6</w:t>
                              </w:r>
                              <w:r w:rsidR="005766CB">
                                <w:rPr>
                                  <w:noProof/>
                                  <w:lang w:val="fi-FI"/>
                                </w:rPr>
                                <w:t>.11.2023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47041">
            <w:br w:type="page"/>
          </w:r>
        </w:sdtContent>
      </w:sdt>
      <w:r w:rsidR="00E04F00" w:rsidRPr="00E04F00">
        <w:t xml:space="preserve"> </w:t>
      </w:r>
    </w:p>
    <w:sdt>
      <w:sdtPr>
        <w:rPr>
          <w:rFonts w:eastAsiaTheme="minorHAnsi" w:cstheme="minorBidi"/>
          <w:b w:val="0"/>
          <w:bCs w:val="0"/>
          <w:color w:val="auto"/>
          <w:sz w:val="20"/>
          <w:szCs w:val="22"/>
        </w:rPr>
        <w:id w:val="9361725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09246F" w14:textId="77777777" w:rsidR="00E04F00" w:rsidRDefault="00E04F00" w:rsidP="00E04F00">
          <w:pPr>
            <w:pStyle w:val="Sisllysluettelonotsikko"/>
          </w:pPr>
          <w:proofErr w:type="spellStart"/>
          <w:r>
            <w:t>Sisällysluettelo</w:t>
          </w:r>
          <w:proofErr w:type="spellEnd"/>
        </w:p>
        <w:p w14:paraId="0140355D" w14:textId="34D845EB" w:rsidR="001156B3" w:rsidRDefault="00E04F00">
          <w:pPr>
            <w:pStyle w:val="Sisluet1"/>
            <w:tabs>
              <w:tab w:val="left" w:pos="110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fi-FI"/>
              <w14:ligatures w14:val="standardContextual"/>
            </w:rPr>
          </w:pPr>
          <w:r>
            <w:rPr>
              <w:rFonts w:asciiTheme="minorHAnsi" w:eastAsiaTheme="minorEastAsia" w:hAnsiTheme="minorHAnsi" w:cs="Times New Roman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eastAsiaTheme="minorEastAsia" w:hAnsiTheme="minorHAnsi" w:cs="Times New Roman"/>
              <w:sz w:val="22"/>
            </w:rPr>
            <w:fldChar w:fldCharType="separate"/>
          </w:r>
          <w:hyperlink w:anchor="_Toc151899706" w:history="1">
            <w:r w:rsidR="001156B3" w:rsidRPr="000211C7">
              <w:rPr>
                <w:rStyle w:val="Hyperlinkki"/>
                <w:noProof/>
              </w:rPr>
              <w:t>1</w:t>
            </w:r>
            <w:r w:rsidR="001156B3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fi-FI"/>
                <w14:ligatures w14:val="standardContextual"/>
              </w:rPr>
              <w:tab/>
            </w:r>
            <w:r w:rsidR="001156B3" w:rsidRPr="000211C7">
              <w:rPr>
                <w:rStyle w:val="Hyperlinkki"/>
                <w:noProof/>
              </w:rPr>
              <w:t>Palvelu</w:t>
            </w:r>
            <w:r w:rsidR="001156B3">
              <w:rPr>
                <w:noProof/>
                <w:webHidden/>
              </w:rPr>
              <w:tab/>
            </w:r>
            <w:r w:rsidR="001156B3">
              <w:rPr>
                <w:noProof/>
                <w:webHidden/>
              </w:rPr>
              <w:fldChar w:fldCharType="begin"/>
            </w:r>
            <w:r w:rsidR="001156B3">
              <w:rPr>
                <w:noProof/>
                <w:webHidden/>
              </w:rPr>
              <w:instrText xml:space="preserve"> PAGEREF _Toc151899706 \h </w:instrText>
            </w:r>
            <w:r w:rsidR="001156B3">
              <w:rPr>
                <w:noProof/>
                <w:webHidden/>
              </w:rPr>
            </w:r>
            <w:r w:rsidR="001156B3">
              <w:rPr>
                <w:noProof/>
                <w:webHidden/>
              </w:rPr>
              <w:fldChar w:fldCharType="separate"/>
            </w:r>
            <w:r w:rsidR="001156B3">
              <w:rPr>
                <w:noProof/>
                <w:webHidden/>
              </w:rPr>
              <w:t>2</w:t>
            </w:r>
            <w:r w:rsidR="001156B3">
              <w:rPr>
                <w:noProof/>
                <w:webHidden/>
              </w:rPr>
              <w:fldChar w:fldCharType="end"/>
            </w:r>
          </w:hyperlink>
        </w:p>
        <w:p w14:paraId="174BE038" w14:textId="6654F13B" w:rsidR="001156B3" w:rsidRDefault="001156B3">
          <w:pPr>
            <w:pStyle w:val="Sisluet1"/>
            <w:tabs>
              <w:tab w:val="left" w:pos="110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fi-FI"/>
              <w14:ligatures w14:val="standardContextual"/>
            </w:rPr>
          </w:pPr>
          <w:hyperlink w:anchor="_Toc151899707" w:history="1">
            <w:r w:rsidRPr="000211C7">
              <w:rPr>
                <w:rStyle w:val="Hyperlinkki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fi-FI"/>
                <w14:ligatures w14:val="standardContextual"/>
              </w:rPr>
              <w:tab/>
            </w:r>
            <w:r w:rsidRPr="000211C7">
              <w:rPr>
                <w:rStyle w:val="Hyperlinkki"/>
                <w:noProof/>
              </w:rPr>
              <w:t>Asennus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_Toc151899707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76FF" w14:textId="7AEEACA1" w:rsidR="001156B3" w:rsidRDefault="001156B3">
          <w:pPr>
            <w:pStyle w:val="Sisluet1"/>
            <w:tabs>
              <w:tab w:val="left" w:pos="110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fi-FI"/>
              <w14:ligatures w14:val="standardContextual"/>
            </w:rPr>
          </w:pPr>
          <w:hyperlink w:anchor="_Toc151899708" w:history="1">
            <w:r w:rsidRPr="000211C7">
              <w:rPr>
                <w:rStyle w:val="Hyperlinkki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fi-FI"/>
                <w14:ligatures w14:val="standardContextual"/>
              </w:rPr>
              <w:tab/>
            </w:r>
            <w:r w:rsidRPr="000211C7">
              <w:rPr>
                <w:rStyle w:val="Hyperlinkki"/>
                <w:noProof/>
              </w:rPr>
              <w:t>Asetukset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_Toc151899708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2F1E4" w14:textId="75B7C3A6" w:rsidR="001156B3" w:rsidRDefault="001156B3">
          <w:pPr>
            <w:pStyle w:val="Sisluet2"/>
            <w:tabs>
              <w:tab w:val="left" w:pos="1320"/>
            </w:tabs>
            <w:rPr>
              <w:rFonts w:eastAsiaTheme="minorEastAsia"/>
              <w:color w:val="auto"/>
              <w:kern w:val="2"/>
              <w:sz w:val="22"/>
              <w:lang w:eastAsia="fi-FI"/>
              <w14:ligatures w14:val="standardContextual"/>
            </w:rPr>
          </w:pPr>
          <w:hyperlink w:anchor="_Toc151899709" w:history="1">
            <w:r w:rsidRPr="000211C7">
              <w:rPr>
                <w:rStyle w:val="Hyperlinkki"/>
              </w:rPr>
              <w:t>3.1</w:t>
            </w:r>
            <w:r>
              <w:rPr>
                <w:rFonts w:eastAsiaTheme="minorEastAsia"/>
                <w:color w:val="auto"/>
                <w:kern w:val="2"/>
                <w:sz w:val="22"/>
                <w:lang w:eastAsia="fi-FI"/>
                <w14:ligatures w14:val="standardContextual"/>
              </w:rPr>
              <w:tab/>
            </w:r>
            <w:r w:rsidRPr="000211C7">
              <w:rPr>
                <w:rStyle w:val="Hyperlinkki"/>
              </w:rPr>
              <w:t>Yleiset asetukset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_Toc151899709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BD65A26" w14:textId="73CB9576" w:rsidR="001156B3" w:rsidRDefault="001156B3">
          <w:pPr>
            <w:pStyle w:val="Sisluet2"/>
            <w:tabs>
              <w:tab w:val="left" w:pos="1320"/>
            </w:tabs>
            <w:rPr>
              <w:rFonts w:eastAsiaTheme="minorEastAsia"/>
              <w:color w:val="auto"/>
              <w:kern w:val="2"/>
              <w:sz w:val="22"/>
              <w:lang w:eastAsia="fi-FI"/>
              <w14:ligatures w14:val="standardContextual"/>
            </w:rPr>
          </w:pPr>
          <w:hyperlink w:anchor="_Toc151899710" w:history="1">
            <w:r w:rsidRPr="000211C7">
              <w:rPr>
                <w:rStyle w:val="Hyperlinkki"/>
              </w:rPr>
              <w:t>3.2</w:t>
            </w:r>
            <w:r>
              <w:rPr>
                <w:rFonts w:eastAsiaTheme="minorEastAsia"/>
                <w:color w:val="auto"/>
                <w:kern w:val="2"/>
                <w:sz w:val="22"/>
                <w:lang w:eastAsia="fi-FI"/>
                <w14:ligatures w14:val="standardContextual"/>
              </w:rPr>
              <w:tab/>
            </w:r>
            <w:r w:rsidRPr="000211C7">
              <w:rPr>
                <w:rStyle w:val="Hyperlinkki"/>
              </w:rPr>
              <w:t>Tehtävän asetukset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_Toc151899710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03C37D" w14:textId="594D1EA0" w:rsidR="00E04F00" w:rsidRDefault="00E04F00" w:rsidP="00E04F00">
          <w:r>
            <w:rPr>
              <w:b/>
              <w:bCs/>
              <w:noProof/>
            </w:rPr>
            <w:fldChar w:fldCharType="end"/>
          </w:r>
        </w:p>
      </w:sdtContent>
    </w:sdt>
    <w:p w14:paraId="2D6F7637" w14:textId="77777777" w:rsidR="00E04F00" w:rsidRDefault="00E04F00" w:rsidP="00E04F00">
      <w:pPr>
        <w:spacing w:line="259" w:lineRule="auto"/>
        <w:rPr>
          <w:rFonts w:eastAsiaTheme="majorEastAsia" w:cstheme="majorBidi"/>
          <w:color w:val="74B74A" w:themeColor="accent1"/>
          <w:sz w:val="64"/>
          <w:szCs w:val="32"/>
        </w:rPr>
      </w:pPr>
      <w:bookmarkStart w:id="0" w:name="_Toc363196517"/>
      <w:r>
        <w:br w:type="page"/>
      </w:r>
    </w:p>
    <w:p w14:paraId="2816F3B9" w14:textId="3C0350B1" w:rsidR="00E04F00" w:rsidRDefault="001B160D" w:rsidP="008F3B22">
      <w:pPr>
        <w:pStyle w:val="Otsikko1"/>
        <w:rPr>
          <w:lang w:val="fi-FI"/>
        </w:rPr>
      </w:pPr>
      <w:bookmarkStart w:id="1" w:name="_Toc151899706"/>
      <w:bookmarkEnd w:id="0"/>
      <w:r>
        <w:rPr>
          <w:lang w:val="fi-FI"/>
        </w:rPr>
        <w:lastRenderedPageBreak/>
        <w:t>Palvelu</w:t>
      </w:r>
      <w:bookmarkEnd w:id="1"/>
    </w:p>
    <w:p w14:paraId="5B041876" w14:textId="43347742" w:rsidR="001B160D" w:rsidRDefault="001B160D" w:rsidP="001B160D">
      <w:pPr>
        <w:rPr>
          <w:lang w:val="fi-FI"/>
        </w:rPr>
      </w:pPr>
      <w:proofErr w:type="spellStart"/>
      <w:r w:rsidRPr="001B160D">
        <w:rPr>
          <w:lang w:val="fi-FI"/>
        </w:rPr>
        <w:t>SGService</w:t>
      </w:r>
      <w:proofErr w:type="spellEnd"/>
      <w:r w:rsidRPr="001B160D">
        <w:rPr>
          <w:lang w:val="fi-FI"/>
        </w:rPr>
        <w:t xml:space="preserve"> on </w:t>
      </w:r>
      <w:proofErr w:type="spellStart"/>
      <w:r w:rsidRPr="001B160D">
        <w:rPr>
          <w:lang w:val="fi-FI"/>
        </w:rPr>
        <w:t>windows</w:t>
      </w:r>
      <w:proofErr w:type="spellEnd"/>
      <w:r w:rsidRPr="001B160D">
        <w:rPr>
          <w:lang w:val="fi-FI"/>
        </w:rPr>
        <w:t xml:space="preserve"> palvelu, jolla aja</w:t>
      </w:r>
      <w:r>
        <w:rPr>
          <w:lang w:val="fi-FI"/>
        </w:rPr>
        <w:t xml:space="preserve">stetaan tehtäviä kuten tietokantojen ja tiedostojen varmistus </w:t>
      </w:r>
      <w:proofErr w:type="spellStart"/>
      <w:r>
        <w:rPr>
          <w:lang w:val="fi-FI"/>
        </w:rPr>
        <w:t>varrmistuslevylle</w:t>
      </w:r>
      <w:proofErr w:type="spellEnd"/>
      <w:r>
        <w:rPr>
          <w:lang w:val="fi-FI"/>
        </w:rPr>
        <w:t>, IIS-</w:t>
      </w:r>
      <w:proofErr w:type="spellStart"/>
      <w:r>
        <w:rPr>
          <w:lang w:val="fi-FI"/>
        </w:rPr>
        <w:t>saittien</w:t>
      </w:r>
      <w:proofErr w:type="spellEnd"/>
      <w:r>
        <w:rPr>
          <w:lang w:val="fi-FI"/>
        </w:rPr>
        <w:t xml:space="preserve"> herätys ja valvonta, </w:t>
      </w:r>
      <w:proofErr w:type="spellStart"/>
      <w:r>
        <w:rPr>
          <w:lang w:val="fi-FI"/>
        </w:rPr>
        <w:t>temp</w:t>
      </w:r>
      <w:proofErr w:type="spellEnd"/>
      <w:r>
        <w:rPr>
          <w:lang w:val="fi-FI"/>
        </w:rPr>
        <w:t xml:space="preserve">-hakemistojen siivous ja muita säännöllisesti automatisoitavia tehtäviä. Paitsi ajastaa, tehtäviä voi myös kytkeä </w:t>
      </w:r>
      <w:proofErr w:type="spellStart"/>
      <w:r>
        <w:rPr>
          <w:lang w:val="fi-FI"/>
        </w:rPr>
        <w:t>triggeröitymään</w:t>
      </w:r>
      <w:proofErr w:type="spellEnd"/>
      <w:r>
        <w:rPr>
          <w:lang w:val="fi-FI"/>
        </w:rPr>
        <w:t xml:space="preserve"> tiedoston syntymisestä.</w:t>
      </w:r>
    </w:p>
    <w:p w14:paraId="7FA30636" w14:textId="742031CF" w:rsidR="001B160D" w:rsidRDefault="001B160D" w:rsidP="001B160D">
      <w:pPr>
        <w:rPr>
          <w:lang w:val="fi-FI"/>
        </w:rPr>
      </w:pPr>
      <w:r>
        <w:rPr>
          <w:lang w:val="fi-FI"/>
        </w:rPr>
        <w:t xml:space="preserve">Palvelu voi suorittaa </w:t>
      </w:r>
      <w:proofErr w:type="spellStart"/>
      <w:r w:rsidR="00D3693D">
        <w:rPr>
          <w:lang w:val="fi-FI"/>
        </w:rPr>
        <w:t>N</w:t>
      </w:r>
      <w:r>
        <w:rPr>
          <w:lang w:val="fi-FI"/>
        </w:rPr>
        <w:t>as</w:t>
      </w:r>
      <w:r w:rsidR="00D3693D">
        <w:rPr>
          <w:lang w:val="fi-FI"/>
        </w:rPr>
        <w:t>C</w:t>
      </w:r>
      <w:r>
        <w:rPr>
          <w:lang w:val="fi-FI"/>
        </w:rPr>
        <w:t>omm</w:t>
      </w:r>
      <w:proofErr w:type="spellEnd"/>
      <w:r>
        <w:rPr>
          <w:lang w:val="fi-FI"/>
        </w:rPr>
        <w:t xml:space="preserve">-skriptejä, </w:t>
      </w:r>
      <w:proofErr w:type="spellStart"/>
      <w:r>
        <w:rPr>
          <w:lang w:val="fi-FI"/>
        </w:rPr>
        <w:t>win</w:t>
      </w:r>
      <w:proofErr w:type="spellEnd"/>
      <w:r>
        <w:rPr>
          <w:lang w:val="fi-FI"/>
        </w:rPr>
        <w:t xml:space="preserve">-komentotulkin komentoja ja sisäistä </w:t>
      </w:r>
      <w:proofErr w:type="spellStart"/>
      <w:r>
        <w:rPr>
          <w:lang w:val="fi-FI"/>
        </w:rPr>
        <w:t>cleanup</w:t>
      </w:r>
      <w:proofErr w:type="spellEnd"/>
      <w:r>
        <w:rPr>
          <w:lang w:val="fi-FI"/>
        </w:rPr>
        <w:t>-toimintoa.</w:t>
      </w:r>
    </w:p>
    <w:p w14:paraId="5AABC1DC" w14:textId="36151A0B" w:rsidR="001B160D" w:rsidRDefault="001B160D" w:rsidP="001B160D">
      <w:pPr>
        <w:rPr>
          <w:lang w:val="fi-FI"/>
        </w:rPr>
      </w:pPr>
      <w:r>
        <w:rPr>
          <w:lang w:val="fi-FI"/>
        </w:rPr>
        <w:t xml:space="preserve">Palvelu </w:t>
      </w:r>
      <w:proofErr w:type="spellStart"/>
      <w:r>
        <w:rPr>
          <w:lang w:val="fi-FI"/>
        </w:rPr>
        <w:t>logittaa</w:t>
      </w:r>
      <w:proofErr w:type="spellEnd"/>
      <w:r>
        <w:rPr>
          <w:lang w:val="fi-FI"/>
        </w:rPr>
        <w:t xml:space="preserve"> suoritustietoja </w:t>
      </w:r>
      <w:proofErr w:type="spellStart"/>
      <w:r>
        <w:rPr>
          <w:lang w:val="fi-FI"/>
        </w:rPr>
        <w:t>windows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eventlogiin</w:t>
      </w:r>
      <w:proofErr w:type="spellEnd"/>
      <w:r>
        <w:rPr>
          <w:lang w:val="fi-FI"/>
        </w:rPr>
        <w:t>. Sen voi konfiguroida lähettämään virhetilanteista sähköpostia.</w:t>
      </w:r>
    </w:p>
    <w:p w14:paraId="6B990F57" w14:textId="55641AE9" w:rsidR="001B160D" w:rsidRDefault="00EA21F4" w:rsidP="00EA21F4">
      <w:pPr>
        <w:pStyle w:val="Otsikko1"/>
        <w:rPr>
          <w:lang w:val="fi-FI"/>
        </w:rPr>
      </w:pPr>
      <w:bookmarkStart w:id="2" w:name="_Toc151899707"/>
      <w:r>
        <w:rPr>
          <w:lang w:val="fi-FI"/>
        </w:rPr>
        <w:t>Asennus</w:t>
      </w:r>
      <w:bookmarkEnd w:id="2"/>
    </w:p>
    <w:p w14:paraId="3A985538" w14:textId="77777777" w:rsidR="00EA21F4" w:rsidRDefault="00EA21F4" w:rsidP="00EA21F4">
      <w:pPr>
        <w:rPr>
          <w:lang w:val="fi-FI"/>
        </w:rPr>
      </w:pPr>
      <w:r>
        <w:rPr>
          <w:lang w:val="fi-FI"/>
        </w:rPr>
        <w:t xml:space="preserve">Asennuspaketti sisältää </w:t>
      </w:r>
    </w:p>
    <w:p w14:paraId="27280990" w14:textId="50832ACE" w:rsidR="00EA21F4" w:rsidRDefault="00EA21F4" w:rsidP="00EA21F4">
      <w:pPr>
        <w:pStyle w:val="Luettelokappale"/>
        <w:numPr>
          <w:ilvl w:val="0"/>
          <w:numId w:val="51"/>
        </w:numPr>
        <w:rPr>
          <w:lang w:val="fi-FI"/>
        </w:rPr>
      </w:pPr>
      <w:r>
        <w:rPr>
          <w:lang w:val="fi-FI"/>
        </w:rPr>
        <w:t xml:space="preserve">asennuksen </w:t>
      </w:r>
      <w:r w:rsidRPr="00EA21F4">
        <w:rPr>
          <w:lang w:val="fi-FI"/>
        </w:rPr>
        <w:t xml:space="preserve">mallitiedosto </w:t>
      </w:r>
      <w:r>
        <w:rPr>
          <w:lang w:val="fi-FI"/>
        </w:rPr>
        <w:t>install.bat</w:t>
      </w:r>
      <w:r w:rsidR="00AA28B3">
        <w:rPr>
          <w:lang w:val="fi-FI"/>
        </w:rPr>
        <w:t xml:space="preserve"> </w:t>
      </w:r>
      <w:proofErr w:type="spellStart"/>
      <w:r w:rsidR="00AA28B3">
        <w:rPr>
          <w:lang w:val="fi-FI"/>
        </w:rPr>
        <w:t>windows</w:t>
      </w:r>
      <w:proofErr w:type="spellEnd"/>
      <w:r w:rsidR="00AA28B3">
        <w:rPr>
          <w:lang w:val="fi-FI"/>
        </w:rPr>
        <w:t>-palvelun luontia varten</w:t>
      </w:r>
    </w:p>
    <w:p w14:paraId="602EE4CE" w14:textId="530DF74D" w:rsidR="00EA21F4" w:rsidRDefault="00806A70" w:rsidP="00EA21F4">
      <w:pPr>
        <w:pStyle w:val="Luettelokappale"/>
        <w:numPr>
          <w:ilvl w:val="0"/>
          <w:numId w:val="51"/>
        </w:numPr>
        <w:rPr>
          <w:lang w:val="fi-FI"/>
        </w:rPr>
      </w:pPr>
      <w:r>
        <w:rPr>
          <w:lang w:val="fi-FI"/>
        </w:rPr>
        <w:t>asetus</w:t>
      </w:r>
      <w:r w:rsidR="00AA28B3">
        <w:rPr>
          <w:lang w:val="fi-FI"/>
        </w:rPr>
        <w:t>tiedoston</w:t>
      </w:r>
      <w:r w:rsidR="00EA21F4">
        <w:rPr>
          <w:lang w:val="fi-FI"/>
        </w:rPr>
        <w:t xml:space="preserve"> </w:t>
      </w:r>
      <w:r>
        <w:rPr>
          <w:lang w:val="fi-FI"/>
        </w:rPr>
        <w:t xml:space="preserve">malli </w:t>
      </w:r>
      <w:proofErr w:type="spellStart"/>
      <w:r w:rsidR="00AA28B3">
        <w:rPr>
          <w:lang w:val="fi-FI"/>
        </w:rPr>
        <w:t>SGServiceS</w:t>
      </w:r>
      <w:r w:rsidR="00EA21F4">
        <w:rPr>
          <w:lang w:val="fi-FI"/>
        </w:rPr>
        <w:t>ettings.json</w:t>
      </w:r>
      <w:proofErr w:type="spellEnd"/>
    </w:p>
    <w:p w14:paraId="166CF74F" w14:textId="1CAC9AAB" w:rsidR="00EA21F4" w:rsidRDefault="00EA21F4" w:rsidP="00EA21F4">
      <w:pPr>
        <w:pStyle w:val="Luettelokappale"/>
        <w:numPr>
          <w:ilvl w:val="0"/>
          <w:numId w:val="51"/>
        </w:numPr>
        <w:rPr>
          <w:lang w:val="fi-FI"/>
        </w:rPr>
      </w:pPr>
      <w:r w:rsidRPr="00EA21F4">
        <w:rPr>
          <w:lang w:val="fi-FI"/>
        </w:rPr>
        <w:t xml:space="preserve">palvelun </w:t>
      </w:r>
      <w:proofErr w:type="spellStart"/>
      <w:r w:rsidRPr="00EA21F4">
        <w:rPr>
          <w:lang w:val="fi-FI"/>
        </w:rPr>
        <w:t>SGService</w:t>
      </w:r>
      <w:proofErr w:type="spellEnd"/>
      <w:r w:rsidRPr="00EA21F4">
        <w:rPr>
          <w:lang w:val="fi-FI"/>
        </w:rPr>
        <w:t xml:space="preserve"> dll-tiedostot</w:t>
      </w:r>
      <w:r w:rsidR="00802B5B">
        <w:rPr>
          <w:lang w:val="fi-FI"/>
        </w:rPr>
        <w:t xml:space="preserve"> (.NET Framework 4.7)</w:t>
      </w:r>
    </w:p>
    <w:p w14:paraId="15F8EE6E" w14:textId="1A158E56" w:rsidR="00CE6A55" w:rsidRDefault="00CE6A55" w:rsidP="00EA21F4">
      <w:pPr>
        <w:pStyle w:val="Luettelokappale"/>
        <w:numPr>
          <w:ilvl w:val="0"/>
          <w:numId w:val="51"/>
        </w:numPr>
        <w:rPr>
          <w:lang w:val="fi-FI"/>
        </w:rPr>
      </w:pPr>
      <w:r>
        <w:rPr>
          <w:lang w:val="fi-FI"/>
        </w:rPr>
        <w:t xml:space="preserve">NAS-ympäristöihin räätälöidyt </w:t>
      </w:r>
      <w:proofErr w:type="spellStart"/>
      <w:r>
        <w:rPr>
          <w:lang w:val="fi-FI"/>
        </w:rPr>
        <w:t>NasComm</w:t>
      </w:r>
      <w:proofErr w:type="spellEnd"/>
      <w:r>
        <w:rPr>
          <w:lang w:val="fi-FI"/>
        </w:rPr>
        <w:t>-skriptit IIS</w:t>
      </w:r>
      <w:proofErr w:type="gramStart"/>
      <w:r>
        <w:rPr>
          <w:lang w:val="fi-FI"/>
        </w:rPr>
        <w:t>-.</w:t>
      </w:r>
      <w:proofErr w:type="spellStart"/>
      <w:r>
        <w:rPr>
          <w:lang w:val="fi-FI"/>
        </w:rPr>
        <w:t>saittien</w:t>
      </w:r>
      <w:proofErr w:type="spellEnd"/>
      <w:proofErr w:type="gramEnd"/>
      <w:r>
        <w:rPr>
          <w:lang w:val="fi-FI"/>
        </w:rPr>
        <w:t xml:space="preserve"> tiedostojen ja </w:t>
      </w:r>
      <w:proofErr w:type="spellStart"/>
      <w:r>
        <w:rPr>
          <w:lang w:val="fi-FI"/>
        </w:rPr>
        <w:t>saittien</w:t>
      </w:r>
      <w:proofErr w:type="spellEnd"/>
      <w:r>
        <w:rPr>
          <w:lang w:val="fi-FI"/>
        </w:rPr>
        <w:t xml:space="preserve"> käyttämien tietokantojen varmistamiseen.</w:t>
      </w:r>
    </w:p>
    <w:p w14:paraId="743786F1" w14:textId="2478176E" w:rsidR="00802B5B" w:rsidRDefault="00802B5B" w:rsidP="00EA21F4">
      <w:pPr>
        <w:pStyle w:val="Luettelokappale"/>
        <w:numPr>
          <w:ilvl w:val="0"/>
          <w:numId w:val="51"/>
        </w:numPr>
        <w:rPr>
          <w:lang w:val="fi-FI"/>
        </w:rPr>
      </w:pPr>
      <w:proofErr w:type="spellStart"/>
      <w:r>
        <w:rPr>
          <w:lang w:val="fi-FI"/>
        </w:rPr>
        <w:t>NasComm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common</w:t>
      </w:r>
      <w:proofErr w:type="spellEnd"/>
      <w:r>
        <w:rPr>
          <w:lang w:val="fi-FI"/>
        </w:rPr>
        <w:t xml:space="preserve"> -skriptit.</w:t>
      </w:r>
    </w:p>
    <w:p w14:paraId="43ED8AAF" w14:textId="19184C31" w:rsidR="00802B5B" w:rsidRDefault="00802B5B" w:rsidP="00802B5B">
      <w:pPr>
        <w:pStyle w:val="Luettelokappale"/>
        <w:numPr>
          <w:ilvl w:val="0"/>
          <w:numId w:val="51"/>
        </w:numPr>
        <w:rPr>
          <w:lang w:val="fi-FI"/>
        </w:rPr>
      </w:pPr>
      <w:r>
        <w:rPr>
          <w:lang w:val="fi-FI"/>
        </w:rPr>
        <w:t>tämä dokument</w:t>
      </w:r>
      <w:r w:rsidR="001156B3">
        <w:rPr>
          <w:lang w:val="fi-FI"/>
        </w:rPr>
        <w:t>ti.</w:t>
      </w:r>
    </w:p>
    <w:p w14:paraId="5B8D563C" w14:textId="77777777" w:rsidR="00CE6A55" w:rsidRDefault="00CE6A55" w:rsidP="00CE6A55">
      <w:pPr>
        <w:pStyle w:val="Luettelokappale"/>
        <w:numPr>
          <w:ilvl w:val="0"/>
          <w:numId w:val="0"/>
        </w:numPr>
        <w:ind w:left="1097"/>
        <w:rPr>
          <w:lang w:val="fi-FI"/>
        </w:rPr>
      </w:pPr>
    </w:p>
    <w:p w14:paraId="064A3CB5" w14:textId="26163C6D" w:rsidR="00CE6A55" w:rsidRPr="00CE6A55" w:rsidRDefault="00CE6A55" w:rsidP="00CE6A55">
      <w:pPr>
        <w:rPr>
          <w:lang w:val="fi-FI"/>
        </w:rPr>
      </w:pPr>
      <w:r>
        <w:rPr>
          <w:lang w:val="fi-FI"/>
        </w:rPr>
        <w:t>Oletusarvoisesti palvelu kannattaa määrittää käyttämään paikallista järjestelmätiliä ja käynnistymään automaattisesti lykättynä.</w:t>
      </w:r>
    </w:p>
    <w:p w14:paraId="474139DA" w14:textId="77777777" w:rsidR="00EA21F4" w:rsidRDefault="00EA21F4" w:rsidP="00EA21F4">
      <w:pPr>
        <w:rPr>
          <w:lang w:val="fi-FI"/>
        </w:rPr>
      </w:pPr>
    </w:p>
    <w:p w14:paraId="70738939" w14:textId="13004AC1" w:rsidR="00EA21F4" w:rsidRDefault="00AA28B3" w:rsidP="00AA28B3">
      <w:pPr>
        <w:pStyle w:val="Otsikko1"/>
        <w:rPr>
          <w:lang w:val="fi-FI"/>
        </w:rPr>
      </w:pPr>
      <w:bookmarkStart w:id="3" w:name="_Toc151899708"/>
      <w:r>
        <w:rPr>
          <w:lang w:val="fi-FI"/>
        </w:rPr>
        <w:t>Asetukset</w:t>
      </w:r>
      <w:bookmarkEnd w:id="3"/>
    </w:p>
    <w:p w14:paraId="00B238C5" w14:textId="4C67223B" w:rsidR="00806A70" w:rsidRPr="00806A70" w:rsidRDefault="00806A70" w:rsidP="00806A70">
      <w:pPr>
        <w:rPr>
          <w:lang w:val="fi-FI"/>
        </w:rPr>
      </w:pPr>
      <w:r>
        <w:rPr>
          <w:lang w:val="fi-FI"/>
        </w:rPr>
        <w:t xml:space="preserve">Asetus-tiedosto on </w:t>
      </w:r>
      <w:proofErr w:type="spellStart"/>
      <w:r>
        <w:rPr>
          <w:lang w:val="fi-FI"/>
        </w:rPr>
        <w:t>json</w:t>
      </w:r>
      <w:proofErr w:type="spellEnd"/>
      <w:r>
        <w:rPr>
          <w:lang w:val="fi-FI"/>
        </w:rPr>
        <w:t>-muotoinen sisältäen alla mainitut ominaisuudet</w:t>
      </w:r>
      <w:r w:rsidR="001635BD">
        <w:rPr>
          <w:lang w:val="fi-FI"/>
        </w:rPr>
        <w:t xml:space="preserve"> (jotka eivät ole case-</w:t>
      </w:r>
      <w:proofErr w:type="spellStart"/>
      <w:r w:rsidR="001635BD">
        <w:rPr>
          <w:lang w:val="fi-FI"/>
        </w:rPr>
        <w:t>sensitive</w:t>
      </w:r>
      <w:proofErr w:type="spellEnd"/>
      <w:r w:rsidR="001635BD">
        <w:rPr>
          <w:lang w:val="fi-FI"/>
        </w:rPr>
        <w:t>)</w:t>
      </w:r>
      <w:r>
        <w:rPr>
          <w:lang w:val="fi-FI"/>
        </w:rPr>
        <w:t>. Tiedoston nimi kiinnitetään asennuskomennossa antamalla sen koko polku palvelun parametriksi.</w:t>
      </w:r>
    </w:p>
    <w:p w14:paraId="2DC6AE25" w14:textId="0CEE553E" w:rsidR="00AA28B3" w:rsidRDefault="00AA28B3" w:rsidP="00AA28B3">
      <w:pPr>
        <w:pStyle w:val="Otsikko2"/>
        <w:rPr>
          <w:lang w:val="fi-FI"/>
        </w:rPr>
      </w:pPr>
      <w:bookmarkStart w:id="4" w:name="_Toc151899709"/>
      <w:r>
        <w:rPr>
          <w:lang w:val="fi-FI"/>
        </w:rPr>
        <w:t>Yleiset asetukset</w:t>
      </w:r>
      <w:bookmarkEnd w:id="4"/>
    </w:p>
    <w:p w14:paraId="3F8DB7D0" w14:textId="198A4E04" w:rsidR="00AA28B3" w:rsidRPr="00AA28B3" w:rsidRDefault="00AA28B3" w:rsidP="00AA28B3">
      <w:pPr>
        <w:pStyle w:val="Luettelokappale"/>
        <w:numPr>
          <w:ilvl w:val="0"/>
          <w:numId w:val="52"/>
        </w:numPr>
        <w:rPr>
          <w:lang w:val="fi-FI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MainLoopFrequenceSeconds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="00D3693D">
        <w:rPr>
          <w:lang w:val="fi-FI"/>
        </w:rPr>
        <w:t>A</w:t>
      </w:r>
      <w:r w:rsidRPr="00D3693D">
        <w:rPr>
          <w:lang w:val="fi-FI"/>
        </w:rPr>
        <w:t>jastusluupin frekvenssi. Oletus = 30.</w:t>
      </w:r>
    </w:p>
    <w:p w14:paraId="32D918D7" w14:textId="4700ED86" w:rsidR="00AA28B3" w:rsidRPr="00D3693D" w:rsidRDefault="00AA28B3" w:rsidP="00AA28B3">
      <w:pPr>
        <w:pStyle w:val="Luettelokappale"/>
        <w:numPr>
          <w:ilvl w:val="0"/>
          <w:numId w:val="52"/>
        </w:numPr>
      </w:pPr>
      <w:proofErr w:type="spellStart"/>
      <w:r w:rsidRPr="00AA28B3">
        <w:rPr>
          <w:rFonts w:ascii="Cascadia Mono" w:hAnsi="Cascadia Mono" w:cs="Cascadia Mono"/>
          <w:color w:val="2E75B6"/>
          <w:sz w:val="19"/>
          <w:szCs w:val="19"/>
        </w:rPr>
        <w:lastRenderedPageBreak/>
        <w:t>EventLog</w:t>
      </w:r>
      <w:proofErr w:type="spellEnd"/>
      <w:r w:rsidRPr="00AA28B3"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proofErr w:type="spellStart"/>
      <w:r w:rsidR="00D3693D" w:rsidRPr="00D3693D">
        <w:rPr>
          <w:lang w:val="fi-FI"/>
        </w:rPr>
        <w:t>T</w:t>
      </w:r>
      <w:r w:rsidRPr="00D3693D">
        <w:rPr>
          <w:lang w:val="fi-FI"/>
        </w:rPr>
        <w:t>iedo</w:t>
      </w:r>
      <w:r w:rsidRPr="00D3693D">
        <w:t>t</w:t>
      </w:r>
      <w:proofErr w:type="spellEnd"/>
      <w:r w:rsidRPr="00D3693D">
        <w:t xml:space="preserve"> windows </w:t>
      </w:r>
      <w:proofErr w:type="spellStart"/>
      <w:r w:rsidRPr="00D3693D">
        <w:t>eventlogia</w:t>
      </w:r>
      <w:proofErr w:type="spellEnd"/>
      <w:r w:rsidRPr="00D3693D">
        <w:t xml:space="preserve"> </w:t>
      </w:r>
      <w:proofErr w:type="spellStart"/>
      <w:r w:rsidRPr="00D3693D">
        <w:t>varten</w:t>
      </w:r>
      <w:proofErr w:type="spellEnd"/>
      <w:r w:rsidRPr="00D3693D">
        <w:t>.</w:t>
      </w:r>
    </w:p>
    <w:p w14:paraId="627E9258" w14:textId="0FE4B728" w:rsidR="00AA28B3" w:rsidRPr="00AA28B3" w:rsidRDefault="00AA28B3" w:rsidP="00AA28B3">
      <w:pPr>
        <w:pStyle w:val="Luettelokappale"/>
        <w:numPr>
          <w:ilvl w:val="0"/>
          <w:numId w:val="52"/>
        </w:numPr>
        <w:rPr>
          <w:lang w:val="fi-FI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FileLog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D3693D">
        <w:rPr>
          <w:lang w:val="fi-FI"/>
        </w:rPr>
        <w:t>Ei pakollinen.</w:t>
      </w:r>
      <w:r w:rsidRPr="00D3693D">
        <w:rPr>
          <w:lang w:val="fi-FI"/>
        </w:rPr>
        <w:t xml:space="preserve"> Tiedot ajolokien tiedostotalle</w:t>
      </w:r>
      <w:r w:rsidR="00D3693D">
        <w:rPr>
          <w:lang w:val="fi-FI"/>
        </w:rPr>
        <w:t>n</w:t>
      </w:r>
      <w:r w:rsidRPr="00D3693D">
        <w:rPr>
          <w:lang w:val="fi-FI"/>
        </w:rPr>
        <w:t>nuksia varten.</w:t>
      </w:r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 </w:t>
      </w:r>
    </w:p>
    <w:p w14:paraId="04B7CBFB" w14:textId="1C99B9EB" w:rsidR="00AA28B3" w:rsidRPr="00D3693D" w:rsidRDefault="00D3693D" w:rsidP="00AA28B3">
      <w:pPr>
        <w:pStyle w:val="Luettelokappale"/>
        <w:numPr>
          <w:ilvl w:val="0"/>
          <w:numId w:val="52"/>
        </w:numPr>
        <w:rPr>
          <w:lang w:val="fi-FI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E</w:t>
      </w:r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mail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D3693D">
        <w:rPr>
          <w:lang w:val="fi-FI"/>
        </w:rPr>
        <w:t>Ei pakollinen. Tiedot virhetilanteissa lähetettäviä sähköposteja varten.</w:t>
      </w:r>
    </w:p>
    <w:p w14:paraId="2453C9CF" w14:textId="7CD8B61A" w:rsidR="00D3693D" w:rsidRPr="00D3693D" w:rsidRDefault="00D3693D" w:rsidP="00AA28B3">
      <w:pPr>
        <w:pStyle w:val="Luettelokappale"/>
        <w:numPr>
          <w:ilvl w:val="0"/>
          <w:numId w:val="52"/>
        </w:numPr>
        <w:rPr>
          <w:lang w:val="fi-FI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WindowsCmdExecutablePath</w:t>
      </w:r>
      <w:proofErr w:type="spellEnd"/>
      <w:r w:rsidRPr="00D3693D">
        <w:rPr>
          <w:rFonts w:ascii="Cascadia Mono" w:hAnsi="Cascadia Mono" w:cs="Cascadia Mono"/>
          <w:color w:val="2E75B6"/>
          <w:sz w:val="19"/>
          <w:szCs w:val="19"/>
          <w:lang w:val="fi-FI"/>
        </w:rPr>
        <w:t>:</w:t>
      </w:r>
      <w:r w:rsidRPr="00D3693D">
        <w:rPr>
          <w:lang w:val="fi-FI"/>
        </w:rPr>
        <w:t xml:space="preserve"> </w:t>
      </w:r>
      <w:proofErr w:type="spellStart"/>
      <w:r w:rsidRPr="00D3693D">
        <w:rPr>
          <w:lang w:val="fi-FI"/>
        </w:rPr>
        <w:t>Cmd</w:t>
      </w:r>
      <w:proofErr w:type="spellEnd"/>
      <w:r w:rsidRPr="00D3693D">
        <w:rPr>
          <w:lang w:val="fi-FI"/>
        </w:rPr>
        <w:t>-komennon polku palvelimella</w:t>
      </w:r>
      <w:r>
        <w:rPr>
          <w:lang w:val="fi-FI"/>
        </w:rPr>
        <w:t xml:space="preserve"> </w:t>
      </w:r>
      <w:proofErr w:type="spellStart"/>
      <w:r>
        <w:rPr>
          <w:lang w:val="fi-FI"/>
        </w:rPr>
        <w:t>cmd</w:t>
      </w:r>
      <w:proofErr w:type="spellEnd"/>
      <w:r>
        <w:rPr>
          <w:lang w:val="fi-FI"/>
        </w:rPr>
        <w:t>-tyyppisiä tehtäviä varten. Ei pakollinen.</w:t>
      </w:r>
    </w:p>
    <w:p w14:paraId="7A8F1466" w14:textId="275C1C1F" w:rsidR="00D3693D" w:rsidRPr="00D3693D" w:rsidRDefault="00D3693D" w:rsidP="00AA28B3">
      <w:pPr>
        <w:pStyle w:val="Luettelokappale"/>
        <w:numPr>
          <w:ilvl w:val="0"/>
          <w:numId w:val="52"/>
        </w:numPr>
        <w:rPr>
          <w:lang w:val="fi-FI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NasComm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D3693D">
        <w:rPr>
          <w:lang w:val="fi-FI"/>
        </w:rPr>
        <w:t xml:space="preserve">Tiedot </w:t>
      </w:r>
      <w:proofErr w:type="spellStart"/>
      <w:r w:rsidRPr="00D3693D">
        <w:rPr>
          <w:lang w:val="fi-FI"/>
        </w:rPr>
        <w:t>NasComm</w:t>
      </w:r>
      <w:proofErr w:type="spellEnd"/>
      <w:r w:rsidRPr="00D3693D">
        <w:rPr>
          <w:lang w:val="fi-FI"/>
        </w:rPr>
        <w:t>-tyyppisiä tehtäviä varten.</w:t>
      </w:r>
      <w:r>
        <w:rPr>
          <w:lang w:val="fi-FI"/>
        </w:rPr>
        <w:t xml:space="preserve"> Ei pakollinen.</w:t>
      </w:r>
    </w:p>
    <w:p w14:paraId="443B5CA4" w14:textId="1ED2C08E" w:rsidR="00D3693D" w:rsidRDefault="00EF5E72" w:rsidP="00EF5E72">
      <w:pPr>
        <w:pStyle w:val="Otsikko2"/>
        <w:rPr>
          <w:lang w:val="fi-FI"/>
        </w:rPr>
      </w:pPr>
      <w:bookmarkStart w:id="5" w:name="_Toc151899710"/>
      <w:r>
        <w:rPr>
          <w:lang w:val="fi-FI"/>
        </w:rPr>
        <w:t>Tehtävän asetukset</w:t>
      </w:r>
      <w:bookmarkEnd w:id="5"/>
    </w:p>
    <w:p w14:paraId="1109B6A3" w14:textId="74DB40DA" w:rsidR="00EF5E72" w:rsidRDefault="00EF5E72" w:rsidP="00EF5E72">
      <w:pPr>
        <w:rPr>
          <w:rFonts w:ascii="Cascadia Mono" w:hAnsi="Cascadia Mono" w:cs="Cascadia Mono"/>
          <w:color w:val="2E75B6"/>
          <w:sz w:val="19"/>
          <w:szCs w:val="19"/>
          <w:lang w:val="fi-FI"/>
        </w:rPr>
      </w:pPr>
      <w:r>
        <w:rPr>
          <w:lang w:val="fi-FI"/>
        </w:rPr>
        <w:t xml:space="preserve">Tehtävien asetukset ovat lista asetuksessa 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TaskList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.</w:t>
      </w:r>
    </w:p>
    <w:p w14:paraId="1FE50087" w14:textId="7EB9E3F6" w:rsidR="00EF5E72" w:rsidRPr="00EF5E72" w:rsidRDefault="00EF5E72" w:rsidP="00EF5E72">
      <w:pPr>
        <w:rPr>
          <w:rFonts w:ascii="Cascadia Mono" w:hAnsi="Cascadia Mono" w:cs="Cascadia Mono"/>
          <w:color w:val="2E75B6"/>
          <w:sz w:val="19"/>
          <w:szCs w:val="19"/>
        </w:rPr>
      </w:pPr>
      <w:r w:rsidRPr="00EF5E72">
        <w:rPr>
          <w:rFonts w:ascii="Cascadia Mono" w:hAnsi="Cascadia Mono" w:cs="Cascadia Mono"/>
          <w:color w:val="2E75B6"/>
          <w:sz w:val="19"/>
          <w:szCs w:val="19"/>
        </w:rPr>
        <w:t>Enabled</w:t>
      </w:r>
      <w:r w:rsidRPr="00EF5E72"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r w:rsidRPr="00EF5E72">
        <w:t>Tru</w:t>
      </w:r>
      <w:r>
        <w:t>e/False.</w:t>
      </w:r>
    </w:p>
    <w:p w14:paraId="749B2CFE" w14:textId="1DFFC8B8" w:rsidR="00EF5E72" w:rsidRPr="00EF5E72" w:rsidRDefault="00EF5E72" w:rsidP="00EF5E72">
      <w:pPr>
        <w:rPr>
          <w:rFonts w:ascii="Cascadia Mono" w:hAnsi="Cascadia Mono" w:cs="Cascadia Mono"/>
          <w:color w:val="2E75B6"/>
          <w:sz w:val="19"/>
          <w:szCs w:val="19"/>
          <w:lang w:val="fi-FI"/>
        </w:rPr>
      </w:pPr>
      <w:proofErr w:type="spellStart"/>
      <w:r w:rsidRPr="00EF5E72">
        <w:rPr>
          <w:rFonts w:ascii="Cascadia Mono" w:hAnsi="Cascadia Mono" w:cs="Cascadia Mono"/>
          <w:color w:val="2E75B6"/>
          <w:sz w:val="19"/>
          <w:szCs w:val="19"/>
          <w:lang w:val="fi-FI"/>
        </w:rPr>
        <w:t>Name</w:t>
      </w:r>
      <w:proofErr w:type="spellEnd"/>
      <w:r w:rsidRPr="00EF5E72"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8629FB">
        <w:rPr>
          <w:kern w:val="20"/>
        </w:rPr>
        <w:t xml:space="preserve">Käytetään </w:t>
      </w:r>
      <w:proofErr w:type="spellStart"/>
      <w:r w:rsidRPr="008629FB">
        <w:rPr>
          <w:kern w:val="20"/>
        </w:rPr>
        <w:t>logituksessa</w:t>
      </w:r>
      <w:proofErr w:type="spellEnd"/>
      <w:r w:rsidRPr="008629FB">
        <w:rPr>
          <w:kern w:val="20"/>
        </w:rPr>
        <w:t>.</w:t>
      </w:r>
    </w:p>
    <w:p w14:paraId="713BC270" w14:textId="472202AA" w:rsidR="00EF5E72" w:rsidRPr="0051547B" w:rsidRDefault="00EF5E72" w:rsidP="00EF5E72">
      <w:pPr>
        <w:rPr>
          <w:rFonts w:ascii="Cascadia Mono" w:hAnsi="Cascadia Mono" w:cs="Cascadia Mono"/>
          <w:color w:val="2E75B6"/>
          <w:sz w:val="19"/>
          <w:szCs w:val="19"/>
        </w:rPr>
      </w:pPr>
      <w:r w:rsidRPr="0051547B">
        <w:rPr>
          <w:rFonts w:ascii="Cascadia Mono" w:hAnsi="Cascadia Mono" w:cs="Cascadia Mono"/>
          <w:color w:val="2E75B6"/>
          <w:sz w:val="19"/>
          <w:szCs w:val="19"/>
        </w:rPr>
        <w:t>Description</w:t>
      </w:r>
      <w:r w:rsidRPr="0051547B"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proofErr w:type="spellStart"/>
      <w:r w:rsidRPr="008629FB">
        <w:rPr>
          <w:kern w:val="20"/>
        </w:rPr>
        <w:t>Dokum</w:t>
      </w:r>
      <w:r w:rsidR="00AC6335">
        <w:rPr>
          <w:kern w:val="20"/>
        </w:rPr>
        <w:t>e</w:t>
      </w:r>
      <w:r w:rsidRPr="008629FB">
        <w:rPr>
          <w:kern w:val="20"/>
        </w:rPr>
        <w:t>ntaarinen</w:t>
      </w:r>
      <w:proofErr w:type="spellEnd"/>
      <w:r w:rsidRPr="0051547B">
        <w:rPr>
          <w:rFonts w:ascii="Cascadia Mono" w:hAnsi="Cascadia Mono" w:cs="Cascadia Mono"/>
          <w:color w:val="2E75B6"/>
          <w:sz w:val="19"/>
          <w:szCs w:val="19"/>
        </w:rPr>
        <w:t>.</w:t>
      </w:r>
    </w:p>
    <w:p w14:paraId="07CF7B33" w14:textId="2B991CBC" w:rsidR="0051547B" w:rsidRPr="008629FB" w:rsidRDefault="00EF5E72" w:rsidP="00EF5E72">
      <w:pPr>
        <w:rPr>
          <w:kern w:val="20"/>
        </w:rPr>
      </w:pPr>
      <w:proofErr w:type="spellStart"/>
      <w:proofErr w:type="gramStart"/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Program</w:t>
      </w:r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:</w:t>
      </w:r>
      <w:r w:rsidR="0051547B" w:rsidRPr="008629FB">
        <w:rPr>
          <w:kern w:val="20"/>
        </w:rPr>
        <w:t>Tehtävän</w:t>
      </w:r>
      <w:proofErr w:type="spellEnd"/>
      <w:proofErr w:type="gramEnd"/>
      <w:r w:rsidR="0051547B" w:rsidRPr="008629FB">
        <w:rPr>
          <w:kern w:val="20"/>
        </w:rPr>
        <w:t xml:space="preserve"> tyyppi. </w:t>
      </w:r>
      <w:proofErr w:type="spellStart"/>
      <w:r w:rsidR="0051547B" w:rsidRPr="008629FB">
        <w:rPr>
          <w:kern w:val="20"/>
        </w:rPr>
        <w:t>Arvot</w:t>
      </w:r>
      <w:proofErr w:type="spellEnd"/>
      <w:r w:rsidR="0051547B" w:rsidRPr="008629FB">
        <w:rPr>
          <w:kern w:val="20"/>
        </w:rPr>
        <w:t xml:space="preserve"> </w:t>
      </w:r>
      <w:proofErr w:type="spellStart"/>
      <w:r w:rsidR="0051547B" w:rsidRPr="008629FB">
        <w:rPr>
          <w:kern w:val="20"/>
        </w:rPr>
        <w:t>ovat</w:t>
      </w:r>
      <w:proofErr w:type="spellEnd"/>
      <w:r w:rsidR="0051547B" w:rsidRPr="008629FB">
        <w:rPr>
          <w:kern w:val="20"/>
        </w:rPr>
        <w:t xml:space="preserve"> </w:t>
      </w:r>
    </w:p>
    <w:p w14:paraId="5128701D" w14:textId="44E69B59" w:rsidR="0051547B" w:rsidRPr="008629FB" w:rsidRDefault="0051547B" w:rsidP="0051547B">
      <w:pPr>
        <w:pStyle w:val="Luettelokappale"/>
        <w:numPr>
          <w:ilvl w:val="0"/>
          <w:numId w:val="51"/>
        </w:numPr>
      </w:pPr>
      <w:proofErr w:type="spellStart"/>
      <w:r w:rsidRPr="008629FB">
        <w:t>nascomm</w:t>
      </w:r>
      <w:proofErr w:type="spellEnd"/>
      <w:r w:rsidRPr="008629FB">
        <w:t xml:space="preserve">: tehtävä suorittaa asetuksessa määritellyn </w:t>
      </w:r>
      <w:proofErr w:type="spellStart"/>
      <w:r w:rsidRPr="008629FB">
        <w:t>nascomm</w:t>
      </w:r>
      <w:proofErr w:type="spellEnd"/>
      <w:r w:rsidRPr="008629FB">
        <w:t>-skriptin.</w:t>
      </w:r>
    </w:p>
    <w:p w14:paraId="3B31F009" w14:textId="6B88DAF3" w:rsidR="0051547B" w:rsidRPr="008629FB" w:rsidRDefault="0051547B" w:rsidP="0051547B">
      <w:pPr>
        <w:pStyle w:val="Luettelokappale"/>
        <w:numPr>
          <w:ilvl w:val="0"/>
          <w:numId w:val="51"/>
        </w:numPr>
      </w:pPr>
      <w:r w:rsidRPr="008629FB">
        <w:t xml:space="preserve">CMD: tehtävä suorittaa </w:t>
      </w:r>
      <w:proofErr w:type="spellStart"/>
      <w:r w:rsidRPr="008629FB">
        <w:t>windows</w:t>
      </w:r>
      <w:proofErr w:type="spellEnd"/>
      <w:r w:rsidRPr="008629FB">
        <w:t xml:space="preserve"> </w:t>
      </w:r>
      <w:proofErr w:type="spellStart"/>
      <w:r w:rsidRPr="008629FB">
        <w:t>cmd</w:t>
      </w:r>
      <w:proofErr w:type="spellEnd"/>
      <w:r w:rsidRPr="008629FB">
        <w:t>-komennon.</w:t>
      </w:r>
    </w:p>
    <w:p w14:paraId="7ABC7BE0" w14:textId="44536D7D" w:rsidR="00EF5E72" w:rsidRPr="008629FB" w:rsidRDefault="0051547B" w:rsidP="0051547B">
      <w:pPr>
        <w:pStyle w:val="Luettelokappale"/>
        <w:numPr>
          <w:ilvl w:val="0"/>
          <w:numId w:val="51"/>
        </w:numPr>
      </w:pPr>
      <w:proofErr w:type="spellStart"/>
      <w:r w:rsidRPr="008629FB">
        <w:t>cleanup</w:t>
      </w:r>
      <w:proofErr w:type="spellEnd"/>
      <w:r w:rsidRPr="008629FB">
        <w:t>: tehtävä poistaa asetuksessa määritellyistä hakemistoista vanhoja tiedostoja.</w:t>
      </w:r>
    </w:p>
    <w:p w14:paraId="3757DDDB" w14:textId="55333535" w:rsidR="00EF5E72" w:rsidRPr="00612DFF" w:rsidRDefault="00EF5E72" w:rsidP="00EF5E72">
      <w:pPr>
        <w:rPr>
          <w:kern w:val="20"/>
          <w:lang w:val="fi-FI"/>
        </w:rPr>
      </w:pPr>
      <w:proofErr w:type="spellStart"/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Command</w:t>
      </w:r>
      <w:proofErr w:type="spellEnd"/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:</w:t>
      </w:r>
      <w:r w:rsidR="0051547B"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 </w:t>
      </w:r>
      <w:r w:rsidR="0051547B" w:rsidRPr="00612DFF">
        <w:rPr>
          <w:kern w:val="20"/>
          <w:lang w:val="fi-FI"/>
        </w:rPr>
        <w:t xml:space="preserve">Tehtävän </w:t>
      </w:r>
      <w:proofErr w:type="gramStart"/>
      <w:r w:rsidR="0051547B" w:rsidRPr="00612DFF">
        <w:rPr>
          <w:kern w:val="20"/>
          <w:lang w:val="fi-FI"/>
        </w:rPr>
        <w:t>tyypistä riippuen</w:t>
      </w:r>
      <w:proofErr w:type="gramEnd"/>
      <w:r w:rsidR="0051547B" w:rsidRPr="00612DFF">
        <w:rPr>
          <w:kern w:val="20"/>
          <w:lang w:val="fi-FI"/>
        </w:rPr>
        <w:t xml:space="preserve"> joko </w:t>
      </w:r>
      <w:proofErr w:type="spellStart"/>
      <w:r w:rsidR="0051547B" w:rsidRPr="00612DFF">
        <w:rPr>
          <w:kern w:val="20"/>
          <w:lang w:val="fi-FI"/>
        </w:rPr>
        <w:t>nascomm</w:t>
      </w:r>
      <w:proofErr w:type="spellEnd"/>
      <w:r w:rsidR="0051547B" w:rsidRPr="00612DFF">
        <w:rPr>
          <w:kern w:val="20"/>
          <w:lang w:val="fi-FI"/>
        </w:rPr>
        <w:t xml:space="preserve">-skriptin polku tai </w:t>
      </w:r>
      <w:proofErr w:type="spellStart"/>
      <w:r w:rsidR="0051547B" w:rsidRPr="00612DFF">
        <w:rPr>
          <w:kern w:val="20"/>
          <w:lang w:val="fi-FI"/>
        </w:rPr>
        <w:t>cmd</w:t>
      </w:r>
      <w:proofErr w:type="spellEnd"/>
      <w:r w:rsidR="0051547B" w:rsidRPr="00612DFF">
        <w:rPr>
          <w:kern w:val="20"/>
          <w:lang w:val="fi-FI"/>
        </w:rPr>
        <w:t>-komento.</w:t>
      </w:r>
      <w:r w:rsidR="00612DFF" w:rsidRPr="00612DFF">
        <w:rPr>
          <w:kern w:val="20"/>
          <w:lang w:val="fi-FI"/>
        </w:rPr>
        <w:t xml:space="preserve"> </w:t>
      </w:r>
      <w:proofErr w:type="spellStart"/>
      <w:r w:rsidR="0051547B" w:rsidRPr="00612DFF">
        <w:rPr>
          <w:kern w:val="20"/>
          <w:lang w:val="fi-FI"/>
        </w:rPr>
        <w:t>Cleanup</w:t>
      </w:r>
      <w:proofErr w:type="spellEnd"/>
      <w:r w:rsidR="0051547B" w:rsidRPr="00612DFF">
        <w:rPr>
          <w:kern w:val="20"/>
          <w:lang w:val="fi-FI"/>
        </w:rPr>
        <w:t>-tehtävässä ei merkitystä.</w:t>
      </w:r>
    </w:p>
    <w:p w14:paraId="3166868F" w14:textId="3FCF58C9" w:rsidR="00EF5E72" w:rsidRPr="00612DFF" w:rsidRDefault="00EF5E72" w:rsidP="00EF5E72">
      <w:pPr>
        <w:rPr>
          <w:kern w:val="20"/>
          <w:lang w:val="fi-FI"/>
        </w:rPr>
      </w:pPr>
      <w:proofErr w:type="spellStart"/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CommandParameter</w:t>
      </w:r>
      <w:proofErr w:type="spellEnd"/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:</w:t>
      </w:r>
      <w:r w:rsidR="0051547B"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 </w:t>
      </w:r>
      <w:proofErr w:type="spellStart"/>
      <w:r w:rsidR="0051547B" w:rsidRPr="00612DFF">
        <w:rPr>
          <w:kern w:val="20"/>
          <w:lang w:val="fi-FI"/>
        </w:rPr>
        <w:t>NasComm</w:t>
      </w:r>
      <w:proofErr w:type="spellEnd"/>
      <w:r w:rsidR="0051547B" w:rsidRPr="00612DFF">
        <w:rPr>
          <w:kern w:val="20"/>
          <w:lang w:val="fi-FI"/>
        </w:rPr>
        <w:t>- tai CMD-tehtävän parametri</w:t>
      </w:r>
      <w:r w:rsidR="00612DFF" w:rsidRPr="00612DFF">
        <w:rPr>
          <w:kern w:val="20"/>
          <w:lang w:val="fi-FI"/>
        </w:rPr>
        <w:t>, ei pakoll</w:t>
      </w:r>
      <w:r w:rsidR="00612DFF">
        <w:rPr>
          <w:kern w:val="20"/>
          <w:lang w:val="fi-FI"/>
        </w:rPr>
        <w:t>inen</w:t>
      </w:r>
      <w:r w:rsidR="0051547B" w:rsidRPr="00612DFF">
        <w:rPr>
          <w:kern w:val="20"/>
          <w:lang w:val="fi-FI"/>
        </w:rPr>
        <w:t xml:space="preserve">. </w:t>
      </w:r>
      <w:r w:rsidR="00612DFF">
        <w:rPr>
          <w:kern w:val="20"/>
          <w:lang w:val="fi-FI"/>
        </w:rPr>
        <w:t>Voi olla l</w:t>
      </w:r>
      <w:r w:rsidR="0051547B" w:rsidRPr="00612DFF">
        <w:rPr>
          <w:kern w:val="20"/>
          <w:lang w:val="fi-FI"/>
        </w:rPr>
        <w:t xml:space="preserve">iteraali tai viittaus tiedostopolkuun, jos ajastus on </w:t>
      </w:r>
      <w:proofErr w:type="gramStart"/>
      <w:r w:rsidR="0051547B" w:rsidRPr="00612DFF">
        <w:rPr>
          <w:kern w:val="20"/>
          <w:lang w:val="fi-FI"/>
        </w:rPr>
        <w:t>tiedosto-triggeri</w:t>
      </w:r>
      <w:proofErr w:type="gramEnd"/>
      <w:r w:rsidR="0051547B" w:rsidRPr="00612DFF">
        <w:rPr>
          <w:kern w:val="20"/>
          <w:lang w:val="fi-FI"/>
        </w:rPr>
        <w:t>, jolloin arvoksi kirjoitetaan ”</w:t>
      </w:r>
      <w:r w:rsidR="0051547B" w:rsidRPr="00612DFF">
        <w:rPr>
          <w:kern w:val="20"/>
          <w:lang w:val="fi-FI"/>
        </w:rPr>
        <w:t>{</w:t>
      </w:r>
      <w:proofErr w:type="spellStart"/>
      <w:r w:rsidR="0051547B" w:rsidRPr="00612DFF">
        <w:rPr>
          <w:kern w:val="20"/>
          <w:lang w:val="fi-FI"/>
        </w:rPr>
        <w:t>FileName</w:t>
      </w:r>
      <w:proofErr w:type="spellEnd"/>
      <w:r w:rsidR="0051547B" w:rsidRPr="00612DFF">
        <w:rPr>
          <w:kern w:val="20"/>
          <w:lang w:val="fi-FI"/>
        </w:rPr>
        <w:t>}</w:t>
      </w:r>
      <w:r w:rsidR="0051547B" w:rsidRPr="00612DFF">
        <w:rPr>
          <w:kern w:val="20"/>
          <w:lang w:val="fi-FI"/>
        </w:rPr>
        <w:t>”.</w:t>
      </w:r>
    </w:p>
    <w:p w14:paraId="6FE19CEA" w14:textId="1A8F230A" w:rsidR="00EF5E72" w:rsidRDefault="00EF5E72" w:rsidP="00EF5E72">
      <w:pPr>
        <w:rPr>
          <w:rFonts w:ascii="Cascadia Mono" w:hAnsi="Cascadia Mono" w:cs="Cascadia Mono"/>
          <w:color w:val="2E75B6"/>
          <w:sz w:val="19"/>
          <w:szCs w:val="19"/>
          <w:lang w:val="fi-FI"/>
        </w:rPr>
      </w:pPr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Schedule</w:t>
      </w:r>
      <w:r w:rsidRPr="0051547B">
        <w:rPr>
          <w:rFonts w:ascii="Cascadia Mono" w:hAnsi="Cascadia Mono" w:cs="Cascadia Mono"/>
          <w:color w:val="2E75B6"/>
          <w:sz w:val="19"/>
          <w:szCs w:val="19"/>
          <w:lang w:val="fi-FI"/>
        </w:rPr>
        <w:t>:</w:t>
      </w:r>
    </w:p>
    <w:p w14:paraId="0869FD1B" w14:textId="0BABBF98" w:rsidR="0051547B" w:rsidRPr="008629FB" w:rsidRDefault="0051547B" w:rsidP="0051547B">
      <w:pPr>
        <w:pStyle w:val="Luettelokappale"/>
        <w:numPr>
          <w:ilvl w:val="0"/>
          <w:numId w:val="51"/>
        </w:num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Type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8629FB">
        <w:t>mahdolliset arvot ovat</w:t>
      </w:r>
    </w:p>
    <w:p w14:paraId="584563C0" w14:textId="6D38AF20" w:rsidR="0051547B" w:rsidRPr="00612DFF" w:rsidRDefault="0051547B" w:rsidP="0051547B">
      <w:pPr>
        <w:pStyle w:val="Luettelokappale"/>
        <w:numPr>
          <w:ilvl w:val="1"/>
          <w:numId w:val="51"/>
        </w:numPr>
        <w:rPr>
          <w:lang w:val="fi-FI"/>
        </w:rPr>
      </w:pPr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”file”: </w:t>
      </w:r>
      <w:r w:rsidRPr="00612DFF">
        <w:rPr>
          <w:lang w:val="fi-FI"/>
        </w:rPr>
        <w:t xml:space="preserve">tehtävä suoritetaan, kun </w:t>
      </w:r>
      <w:proofErr w:type="spellStart"/>
      <w:proofErr w:type="gramStart"/>
      <w:r w:rsidRPr="00C13DDF">
        <w:rPr>
          <w:rFonts w:ascii="Cascadia Mono" w:hAnsi="Cascadia Mono" w:cs="Cascadia Mono"/>
          <w:color w:val="2E75B6"/>
          <w:sz w:val="19"/>
          <w:szCs w:val="19"/>
          <w:lang w:val="fi-FI"/>
        </w:rPr>
        <w:t>Schedule:FileSetting</w:t>
      </w:r>
      <w:proofErr w:type="gramEnd"/>
      <w:r w:rsidRPr="00612DFF">
        <w:rPr>
          <w:lang w:val="fi-FI"/>
        </w:rPr>
        <w:t>-asetuksessa</w:t>
      </w:r>
      <w:proofErr w:type="spellEnd"/>
      <w:r w:rsidRPr="00612DFF">
        <w:rPr>
          <w:lang w:val="fi-FI"/>
        </w:rPr>
        <w:t xml:space="preserve"> määritetty tiedosto syntyy.</w:t>
      </w:r>
      <w:r w:rsidR="00612DFF" w:rsidRPr="00612DFF">
        <w:rPr>
          <w:lang w:val="fi-FI"/>
        </w:rPr>
        <w:t xml:space="preserve"> </w:t>
      </w:r>
      <w:r w:rsidR="00612DFF">
        <w:rPr>
          <w:lang w:val="fi-FI"/>
        </w:rPr>
        <w:t>Palvelu huolehtii käsitellyn tiedoston arkistoinnin.</w:t>
      </w:r>
    </w:p>
    <w:p w14:paraId="3C30F508" w14:textId="444A2EB9" w:rsidR="0051547B" w:rsidRPr="00497373" w:rsidRDefault="0051547B" w:rsidP="0051547B">
      <w:pPr>
        <w:pStyle w:val="Luettelokappale"/>
        <w:numPr>
          <w:ilvl w:val="1"/>
          <w:numId w:val="51"/>
        </w:numPr>
      </w:pPr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”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time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”</w:t>
      </w:r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497373">
        <w:rPr>
          <w:lang w:val="fi-FI"/>
        </w:rPr>
        <w:t>tehtävä suoritetaan ajastetusti</w:t>
      </w:r>
      <w:r w:rsidR="00497373" w:rsidRPr="00497373">
        <w:rPr>
          <w:lang w:val="fi-FI"/>
        </w:rPr>
        <w:t xml:space="preserve"> </w:t>
      </w:r>
      <w:proofErr w:type="spellStart"/>
      <w:r w:rsidR="00497373">
        <w:rPr>
          <w:rFonts w:ascii="Cascadia Mono" w:hAnsi="Cascadia Mono" w:cs="Cascadia Mono"/>
          <w:color w:val="2E75B6"/>
          <w:sz w:val="19"/>
          <w:szCs w:val="19"/>
          <w:lang w:val="fi-FI"/>
        </w:rPr>
        <w:t>Schedule</w:t>
      </w:r>
      <w:r w:rsidR="00497373">
        <w:rPr>
          <w:rFonts w:ascii="Cascadia Mono" w:hAnsi="Cascadia Mono" w:cs="Cascadia Mono"/>
          <w:color w:val="2E75B6"/>
          <w:sz w:val="19"/>
          <w:szCs w:val="19"/>
          <w:lang w:val="fi-FI"/>
        </w:rPr>
        <w:t>.</w:t>
      </w:r>
      <w:r w:rsidR="00497373">
        <w:rPr>
          <w:rFonts w:ascii="Cascadia Mono" w:hAnsi="Cascadia Mono" w:cs="Cascadia Mono"/>
          <w:color w:val="2E75B6"/>
          <w:sz w:val="19"/>
          <w:szCs w:val="19"/>
          <w:lang w:val="fi-FI"/>
        </w:rPr>
        <w:t>TimeSetting</w:t>
      </w:r>
      <w:proofErr w:type="spellEnd"/>
      <w:r w:rsidR="00497373"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 </w:t>
      </w:r>
      <w:r w:rsidR="00497373" w:rsidRPr="00497373">
        <w:t>-asetuksen mukaisesti:</w:t>
      </w:r>
    </w:p>
    <w:p w14:paraId="0DF05DE0" w14:textId="68C67C17" w:rsidR="0051547B" w:rsidRPr="008629FB" w:rsidRDefault="0051547B" w:rsidP="0051547B">
      <w:pPr>
        <w:pStyle w:val="Luettelokappale"/>
        <w:numPr>
          <w:ilvl w:val="2"/>
          <w:numId w:val="51"/>
        </w:num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DayOfMonthList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497373">
        <w:rPr>
          <w:lang w:val="fi-FI"/>
        </w:rPr>
        <w:t xml:space="preserve">pilkkulista sisältäen </w:t>
      </w:r>
      <w:r w:rsidR="00612DFF">
        <w:rPr>
          <w:lang w:val="fi-FI"/>
        </w:rPr>
        <w:t>päivän</w:t>
      </w:r>
      <w:r w:rsidRPr="00497373">
        <w:rPr>
          <w:lang w:val="fi-FI"/>
        </w:rPr>
        <w:t xml:space="preserve"> </w:t>
      </w:r>
      <w:proofErr w:type="gramStart"/>
      <w:r w:rsidRPr="00497373">
        <w:rPr>
          <w:lang w:val="fi-FI"/>
        </w:rPr>
        <w:t>1-31</w:t>
      </w:r>
      <w:proofErr w:type="gramEnd"/>
      <w:r w:rsidRPr="00497373">
        <w:rPr>
          <w:lang w:val="fi-FI"/>
        </w:rPr>
        <w:t xml:space="preserve"> tai ”</w:t>
      </w:r>
      <w:proofErr w:type="spellStart"/>
      <w:r w:rsidRPr="00497373">
        <w:rPr>
          <w:lang w:val="fi-FI"/>
        </w:rPr>
        <w:t>last</w:t>
      </w:r>
      <w:proofErr w:type="spellEnd"/>
      <w:r w:rsidRPr="00497373">
        <w:rPr>
          <w:lang w:val="fi-FI"/>
        </w:rPr>
        <w:t>”.</w:t>
      </w:r>
      <w:r w:rsidR="006D601C" w:rsidRPr="00497373">
        <w:rPr>
          <w:lang w:val="fi-FI"/>
        </w:rPr>
        <w:t xml:space="preserve"> </w:t>
      </w:r>
      <w:r w:rsidR="006D601C" w:rsidRPr="008629FB">
        <w:t xml:space="preserve">Arvon </w:t>
      </w:r>
      <w:proofErr w:type="spellStart"/>
      <w:r w:rsidR="006D601C" w:rsidRPr="008629FB">
        <w:t>puuttuminen</w:t>
      </w:r>
      <w:proofErr w:type="spellEnd"/>
      <w:r w:rsidR="006D601C" w:rsidRPr="008629FB">
        <w:t xml:space="preserve"> </w:t>
      </w:r>
      <w:proofErr w:type="spellStart"/>
      <w:r w:rsidR="006D601C" w:rsidRPr="008629FB">
        <w:t>ei</w:t>
      </w:r>
      <w:proofErr w:type="spellEnd"/>
      <w:r w:rsidR="006D601C" w:rsidRPr="008629FB">
        <w:t xml:space="preserve"> </w:t>
      </w:r>
      <w:proofErr w:type="spellStart"/>
      <w:r w:rsidR="006D601C" w:rsidRPr="008629FB">
        <w:t>rajaa</w:t>
      </w:r>
      <w:proofErr w:type="spellEnd"/>
      <w:r w:rsidR="006D601C" w:rsidRPr="008629FB">
        <w:t xml:space="preserve"> </w:t>
      </w:r>
      <w:proofErr w:type="spellStart"/>
      <w:r w:rsidR="006D601C" w:rsidRPr="008629FB">
        <w:t>ajastusta</w:t>
      </w:r>
      <w:proofErr w:type="spellEnd"/>
      <w:r w:rsidR="006D601C" w:rsidRPr="008629FB">
        <w:t>.</w:t>
      </w:r>
    </w:p>
    <w:p w14:paraId="0B4A16D7" w14:textId="5EDE5AAA" w:rsidR="006D601C" w:rsidRPr="008629FB" w:rsidRDefault="0051547B" w:rsidP="0051547B">
      <w:pPr>
        <w:pStyle w:val="Luettelokappale"/>
        <w:numPr>
          <w:ilvl w:val="2"/>
          <w:numId w:val="51"/>
        </w:num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DayOfWeekList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8629FB">
        <w:t xml:space="preserve">pilkkulista sisältäen </w:t>
      </w:r>
      <w:r w:rsidR="006D601C" w:rsidRPr="008629FB">
        <w:t xml:space="preserve">viikonpäiväarvoja, jotka tulkitaan lokalisaation mukaisesti. </w:t>
      </w:r>
      <w:proofErr w:type="spellStart"/>
      <w:r w:rsidR="006D601C" w:rsidRPr="008629FB">
        <w:t>Sekä</w:t>
      </w:r>
      <w:proofErr w:type="spellEnd"/>
      <w:r w:rsidR="006D601C" w:rsidRPr="008629FB">
        <w:t xml:space="preserve"> </w:t>
      </w:r>
      <w:proofErr w:type="spellStart"/>
      <w:r w:rsidR="006D601C" w:rsidRPr="008629FB">
        <w:t>DayOfM</w:t>
      </w:r>
      <w:r w:rsidR="00802B5B">
        <w:t>o</w:t>
      </w:r>
      <w:r w:rsidR="006D601C" w:rsidRPr="008629FB">
        <w:t>nth</w:t>
      </w:r>
      <w:proofErr w:type="spellEnd"/>
      <w:r w:rsidR="006D601C" w:rsidRPr="008629FB">
        <w:t xml:space="preserve">- </w:t>
      </w:r>
      <w:proofErr w:type="spellStart"/>
      <w:r w:rsidR="006D601C" w:rsidRPr="008629FB">
        <w:t>että</w:t>
      </w:r>
      <w:proofErr w:type="spellEnd"/>
      <w:r w:rsidR="006D601C" w:rsidRPr="008629FB">
        <w:t xml:space="preserve"> </w:t>
      </w:r>
      <w:proofErr w:type="spellStart"/>
      <w:r w:rsidR="006D601C" w:rsidRPr="008629FB">
        <w:t>DayOfWeek-listan</w:t>
      </w:r>
      <w:proofErr w:type="spellEnd"/>
      <w:r w:rsidR="006D601C" w:rsidRPr="008629FB">
        <w:t xml:space="preserve"> </w:t>
      </w:r>
      <w:proofErr w:type="spellStart"/>
      <w:r w:rsidR="006D601C" w:rsidRPr="008629FB">
        <w:t>määrittäminen</w:t>
      </w:r>
      <w:proofErr w:type="spellEnd"/>
      <w:r w:rsidR="006D601C" w:rsidRPr="008629FB">
        <w:t xml:space="preserve"> ei ole mielekästä. </w:t>
      </w:r>
      <w:r w:rsidR="006D601C" w:rsidRPr="008629FB">
        <w:t>Arvon puuttuminen ei rajaa ajastusta.</w:t>
      </w:r>
    </w:p>
    <w:p w14:paraId="39FCA30A" w14:textId="5F10D778" w:rsidR="006D601C" w:rsidRPr="008629FB" w:rsidRDefault="006D601C" w:rsidP="0051547B">
      <w:pPr>
        <w:pStyle w:val="Luettelokappale"/>
        <w:numPr>
          <w:ilvl w:val="2"/>
          <w:numId w:val="51"/>
        </w:num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HourList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8629FB">
        <w:t>pilkkulista tai ”*”. Oletus on ”0”.</w:t>
      </w:r>
    </w:p>
    <w:p w14:paraId="73373991" w14:textId="37AAA4D6" w:rsidR="006D601C" w:rsidRDefault="006D601C" w:rsidP="006D601C">
      <w:pPr>
        <w:pStyle w:val="Luettelokappale"/>
        <w:numPr>
          <w:ilvl w:val="2"/>
          <w:numId w:val="51"/>
        </w:num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Minute</w:t>
      </w:r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>List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fi-FI"/>
        </w:rPr>
        <w:t xml:space="preserve">: </w:t>
      </w:r>
      <w:r w:rsidRPr="008629FB">
        <w:t>pilkkulista tai ”*”</w:t>
      </w:r>
      <w:r w:rsidRPr="008629FB">
        <w:t xml:space="preserve">. </w:t>
      </w:r>
      <w:proofErr w:type="spellStart"/>
      <w:r w:rsidRPr="008629FB">
        <w:t>Oletus</w:t>
      </w:r>
      <w:proofErr w:type="spellEnd"/>
      <w:r w:rsidRPr="008629FB">
        <w:t xml:space="preserve"> on ”0”.</w:t>
      </w:r>
    </w:p>
    <w:p w14:paraId="3179907C" w14:textId="7538543F" w:rsidR="00612DFF" w:rsidRDefault="00612DFF" w:rsidP="00612DFF">
      <w:pPr>
        <w:pStyle w:val="Luettelokappale"/>
        <w:numPr>
          <w:ilvl w:val="0"/>
          <w:numId w:val="0"/>
        </w:numPr>
        <w:ind w:left="2537"/>
        <w:rPr>
          <w:lang w:val="fi-FI"/>
        </w:rPr>
      </w:pPr>
      <w:r w:rsidRPr="00612DFF">
        <w:rPr>
          <w:lang w:val="fi-FI"/>
        </w:rPr>
        <w:lastRenderedPageBreak/>
        <w:t xml:space="preserve">Esimerkiksi jos kaikki </w:t>
      </w:r>
      <w:proofErr w:type="spellStart"/>
      <w:r w:rsidRPr="00612DFF">
        <w:rPr>
          <w:lang w:val="fi-FI"/>
        </w:rPr>
        <w:t>time</w:t>
      </w:r>
      <w:proofErr w:type="spellEnd"/>
      <w:r w:rsidRPr="00612DFF">
        <w:rPr>
          <w:lang w:val="fi-FI"/>
        </w:rPr>
        <w:t>-asetukset o</w:t>
      </w:r>
      <w:r>
        <w:rPr>
          <w:lang w:val="fi-FI"/>
        </w:rPr>
        <w:t>vat tyhjiä, tehtävä suoritetaan joka päivä kello 00:00.</w:t>
      </w:r>
    </w:p>
    <w:p w14:paraId="1EF0CB88" w14:textId="77777777" w:rsidR="00612DFF" w:rsidRPr="00612DFF" w:rsidRDefault="00612DFF" w:rsidP="00612DFF">
      <w:pPr>
        <w:pStyle w:val="Luettelokappale"/>
        <w:numPr>
          <w:ilvl w:val="0"/>
          <w:numId w:val="0"/>
        </w:numPr>
        <w:ind w:left="2537"/>
        <w:rPr>
          <w:lang w:val="fi-FI"/>
        </w:rPr>
      </w:pPr>
    </w:p>
    <w:p w14:paraId="5828EE81" w14:textId="28A8725A" w:rsidR="0051547B" w:rsidRPr="006D601C" w:rsidRDefault="0051547B" w:rsidP="006D601C">
      <w:pPr>
        <w:ind w:left="0"/>
        <w:rPr>
          <w:rFonts w:ascii="Cascadia Mono" w:hAnsi="Cascadia Mono" w:cs="Cascadia Mono"/>
          <w:color w:val="2E75B6"/>
          <w:sz w:val="19"/>
          <w:szCs w:val="19"/>
          <w:lang w:val="fi-FI"/>
        </w:rPr>
      </w:pPr>
    </w:p>
    <w:p w14:paraId="2EFC663C" w14:textId="77777777" w:rsidR="00EF5E72" w:rsidRPr="0051547B" w:rsidRDefault="00EF5E72" w:rsidP="00EF5E72">
      <w:pPr>
        <w:rPr>
          <w:lang w:val="fi-FI"/>
        </w:rPr>
      </w:pPr>
    </w:p>
    <w:p w14:paraId="558D3D18" w14:textId="77777777" w:rsidR="00E04F00" w:rsidRPr="0051547B" w:rsidRDefault="00E04F00" w:rsidP="00E04F00">
      <w:pPr>
        <w:pStyle w:val="Luettelokappale"/>
        <w:keepNext/>
        <w:keepLines/>
        <w:numPr>
          <w:ilvl w:val="0"/>
          <w:numId w:val="45"/>
        </w:numPr>
        <w:spacing w:before="360" w:after="120" w:line="520" w:lineRule="exact"/>
        <w:jc w:val="both"/>
        <w:outlineLvl w:val="1"/>
        <w:rPr>
          <w:rFonts w:ascii="Segoe UI Light" w:eastAsiaTheme="majorEastAsia" w:hAnsi="Segoe UI Light" w:cstheme="majorBidi"/>
          <w:vanish/>
          <w:color w:val="879EAA" w:themeColor="accent3"/>
          <w:kern w:val="0"/>
          <w:sz w:val="44"/>
          <w:szCs w:val="26"/>
          <w:lang w:val="fi-FI"/>
        </w:rPr>
      </w:pPr>
      <w:bookmarkStart w:id="6" w:name="_Toc363196119"/>
      <w:bookmarkStart w:id="7" w:name="_Toc363196450"/>
      <w:bookmarkStart w:id="8" w:name="_Toc363196521"/>
      <w:bookmarkStart w:id="9" w:name="_Toc363196598"/>
      <w:bookmarkStart w:id="10" w:name="_Toc363198671"/>
      <w:bookmarkStart w:id="11" w:name="_Toc363199025"/>
      <w:bookmarkStart w:id="12" w:name="_Toc363201404"/>
      <w:bookmarkStart w:id="13" w:name="_Toc363204351"/>
      <w:bookmarkStart w:id="14" w:name="_Toc363205282"/>
      <w:bookmarkStart w:id="15" w:name="_Toc363459978"/>
      <w:bookmarkStart w:id="16" w:name="_Toc363719685"/>
      <w:bookmarkStart w:id="17" w:name="_Toc363720035"/>
      <w:bookmarkStart w:id="18" w:name="_Toc363722201"/>
      <w:bookmarkStart w:id="19" w:name="_Toc363722309"/>
      <w:bookmarkStart w:id="20" w:name="_Toc415697158"/>
      <w:bookmarkStart w:id="21" w:name="_Toc415699137"/>
      <w:bookmarkStart w:id="22" w:name="_Toc415699197"/>
      <w:bookmarkStart w:id="23" w:name="_Toc415699257"/>
      <w:bookmarkStart w:id="24" w:name="_Toc415702223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sectPr w:rsidR="00E04F00" w:rsidRPr="0051547B" w:rsidSect="00247041">
      <w:headerReference w:type="default" r:id="rId14"/>
      <w:footerReference w:type="default" r:id="rId15"/>
      <w:headerReference w:type="first" r:id="rId16"/>
      <w:footerReference w:type="first" r:id="rId17"/>
      <w:pgSz w:w="11907" w:h="16840" w:code="9"/>
      <w:pgMar w:top="2016" w:right="1008" w:bottom="1440" w:left="1008" w:header="0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8BC31" w14:textId="77777777" w:rsidR="00F40D58" w:rsidRDefault="00F40D58" w:rsidP="004F6CFD">
      <w:pPr>
        <w:spacing w:after="0" w:line="240" w:lineRule="auto"/>
      </w:pPr>
      <w:r>
        <w:separator/>
      </w:r>
    </w:p>
  </w:endnote>
  <w:endnote w:type="continuationSeparator" w:id="0">
    <w:p w14:paraId="033613BE" w14:textId="77777777" w:rsidR="00F40D58" w:rsidRDefault="00F40D58" w:rsidP="004F6CFD">
      <w:pPr>
        <w:spacing w:after="0" w:line="240" w:lineRule="auto"/>
      </w:pPr>
      <w:r>
        <w:continuationSeparator/>
      </w:r>
    </w:p>
  </w:endnote>
  <w:endnote w:type="continuationNotice" w:id="1">
    <w:p w14:paraId="33E80960" w14:textId="77777777" w:rsidR="00F40D58" w:rsidRDefault="00F40D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22630" w14:textId="77777777" w:rsidR="002B2361" w:rsidRDefault="002B2361" w:rsidP="001231E4">
    <w:pPr>
      <w:pStyle w:val="Alatunniste"/>
      <w:jc w:val="center"/>
    </w:pPr>
    <w:r>
      <w:rPr>
        <w:noProof/>
        <w:lang w:val="fi-FI" w:eastAsia="fi-FI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22A4C47" wp14:editId="3BBD264C">
              <wp:simplePos x="0" y="0"/>
              <wp:positionH relativeFrom="leftMargin">
                <wp:align>right</wp:align>
              </wp:positionH>
              <wp:positionV relativeFrom="paragraph">
                <wp:posOffset>-3810</wp:posOffset>
              </wp:positionV>
              <wp:extent cx="723900" cy="876300"/>
              <wp:effectExtent l="0" t="0" r="0" b="0"/>
              <wp:wrapSquare wrapText="bothSides"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876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5F2E37" w14:textId="77777777" w:rsidR="002B2361" w:rsidRDefault="002B2361" w:rsidP="00A91414">
                          <w:pPr>
                            <w:spacing w:after="0" w:line="240" w:lineRule="auto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9441A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2A4C47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5.8pt;margin-top:-.3pt;width:57pt;height:69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" filled="f" stroked="f">
              <v:textbox inset="0,0,0,0">
                <w:txbxContent>
                  <w:p w14:paraId="325F2E37" w14:textId="77777777" w:rsidR="002B2361" w:rsidRDefault="002B2361" w:rsidP="00A91414">
                    <w:pPr>
                      <w:spacing w:after="0" w:line="240" w:lineRule="auto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9441A">
                      <w:rPr>
                        <w:noProof/>
                      </w:rPr>
                      <w:t>4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15020988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27A88">
          <w:rPr>
            <w:rStyle w:val="KuvatekstiChar"/>
          </w:rPr>
          <w:t>SYSTEMS GARDEN</w:t>
        </w:r>
      </w:sdtContent>
    </w:sdt>
  </w:p>
  <w:p w14:paraId="3D9FECFC" w14:textId="77777777" w:rsidR="002B2361" w:rsidRDefault="002B2361">
    <w:pPr>
      <w:pStyle w:val="Alatunnist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8FC21" w14:textId="77777777" w:rsidR="00680635" w:rsidRDefault="00680635" w:rsidP="00680635">
    <w:pPr>
      <w:pStyle w:val="Kuvateksti"/>
      <w:numPr>
        <w:ilvl w:val="0"/>
        <w:numId w:val="0"/>
      </w:numPr>
      <w:spacing w:line="320" w:lineRule="exact"/>
      <w:ind w:left="936"/>
      <w:jc w:val="center"/>
      <w:rPr>
        <w:color w:val="2C373E" w:themeColor="text2"/>
      </w:rPr>
    </w:pPr>
    <w:r>
      <w:rPr>
        <w:caps/>
        <w:color w:val="879EAA" w:themeColor="accent3"/>
      </w:rPr>
      <w:t>Systems Garden Oy</w:t>
    </w:r>
    <w:r>
      <w:rPr>
        <w:color w:val="879EAA" w:themeColor="accent3"/>
      </w:rPr>
      <w:t xml:space="preserve"> </w:t>
    </w:r>
    <w:proofErr w:type="spellStart"/>
    <w:r w:rsidR="00550D94" w:rsidRPr="00550D94">
      <w:rPr>
        <w:color w:val="2C373E" w:themeColor="text2"/>
      </w:rPr>
      <w:t>Hevosenkenkä</w:t>
    </w:r>
    <w:proofErr w:type="spellEnd"/>
    <w:r w:rsidR="00550D94" w:rsidRPr="00550D94">
      <w:rPr>
        <w:color w:val="2C373E" w:themeColor="text2"/>
      </w:rPr>
      <w:t xml:space="preserve"> 3</w:t>
    </w:r>
    <w:r w:rsidR="00550D94">
      <w:rPr>
        <w:color w:val="2C373E" w:themeColor="text2"/>
      </w:rPr>
      <w:t>,</w:t>
    </w:r>
    <w:r w:rsidR="00550D94" w:rsidRPr="00550D94">
      <w:rPr>
        <w:color w:val="2C373E" w:themeColor="text2"/>
      </w:rPr>
      <w:t xml:space="preserve"> </w:t>
    </w:r>
    <w:r>
      <w:rPr>
        <w:color w:val="2C373E" w:themeColor="text2"/>
      </w:rPr>
      <w:t>02600 Espoo</w:t>
    </w:r>
  </w:p>
  <w:p w14:paraId="792D58CC" w14:textId="77777777" w:rsidR="00FD3D63" w:rsidRPr="00BD26E1" w:rsidRDefault="00680635" w:rsidP="00680635">
    <w:pPr>
      <w:pStyle w:val="Kuvateksti"/>
      <w:numPr>
        <w:ilvl w:val="0"/>
        <w:numId w:val="0"/>
      </w:numPr>
      <w:spacing w:line="320" w:lineRule="exact"/>
      <w:ind w:left="936" w:firstLine="504"/>
      <w:rPr>
        <w:caps/>
        <w:spacing w:val="20"/>
      </w:rPr>
    </w:pPr>
    <w:proofErr w:type="spellStart"/>
    <w:r>
      <w:rPr>
        <w:color w:val="2C373E" w:themeColor="text2"/>
      </w:rPr>
      <w:t>puhelin</w:t>
    </w:r>
    <w:proofErr w:type="spellEnd"/>
    <w:r>
      <w:rPr>
        <w:color w:val="2C373E" w:themeColor="text2"/>
      </w:rPr>
      <w:t xml:space="preserve"> +358 10 321 1200, email info@systemsgarden.com</w:t>
    </w:r>
    <w:r>
      <w:t xml:space="preserve"> </w:t>
    </w:r>
    <w:r>
      <w:rPr>
        <w:caps/>
        <w:color w:val="879EAA" w:themeColor="accent3"/>
        <w:spacing w:val="20"/>
      </w:rPr>
      <w:t>www.systemsgarden.com</w:t>
    </w:r>
  </w:p>
  <w:p w14:paraId="5BB49001" w14:textId="77777777" w:rsidR="002B2361" w:rsidRPr="00BD26E1" w:rsidRDefault="002B2361" w:rsidP="00EE2E15">
    <w:pPr>
      <w:pStyle w:val="Kuvateksti"/>
      <w:numPr>
        <w:ilvl w:val="0"/>
        <w:numId w:val="0"/>
      </w:numPr>
      <w:spacing w:line="320" w:lineRule="exact"/>
      <w:jc w:val="center"/>
      <w:rPr>
        <w:caps/>
        <w:spacing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65D51" w14:textId="77777777" w:rsidR="00F40D58" w:rsidRDefault="00F40D58" w:rsidP="004F6CFD">
      <w:pPr>
        <w:spacing w:after="0" w:line="240" w:lineRule="auto"/>
      </w:pPr>
      <w:r>
        <w:separator/>
      </w:r>
    </w:p>
  </w:footnote>
  <w:footnote w:type="continuationSeparator" w:id="0">
    <w:p w14:paraId="30ED59F6" w14:textId="77777777" w:rsidR="00F40D58" w:rsidRDefault="00F40D58" w:rsidP="004F6CFD">
      <w:pPr>
        <w:spacing w:after="0" w:line="240" w:lineRule="auto"/>
      </w:pPr>
      <w:r>
        <w:continuationSeparator/>
      </w:r>
    </w:p>
  </w:footnote>
  <w:footnote w:type="continuationNotice" w:id="1">
    <w:p w14:paraId="6A01F78D" w14:textId="77777777" w:rsidR="00F40D58" w:rsidRDefault="00F40D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46D0C" w14:textId="77777777" w:rsidR="001943EE" w:rsidRDefault="001943EE">
    <w:pPr>
      <w:pStyle w:val="Yltunniste"/>
    </w:pPr>
  </w:p>
  <w:p w14:paraId="25781C95" w14:textId="77777777" w:rsidR="001943EE" w:rsidRDefault="001943EE" w:rsidP="001943EE">
    <w:pPr>
      <w:pStyle w:val="Yltunniste"/>
    </w:pPr>
    <w:r>
      <w:tab/>
    </w:r>
  </w:p>
  <w:p w14:paraId="0BED54F4" w14:textId="77777777" w:rsidR="00B328AC" w:rsidRDefault="001943EE" w:rsidP="00B328AC">
    <w:pPr>
      <w:pStyle w:val="Yltunniste"/>
      <w:tabs>
        <w:tab w:val="clear" w:pos="4513"/>
        <w:tab w:val="clear" w:pos="9026"/>
        <w:tab w:val="left" w:pos="1245"/>
      </w:tabs>
    </w:pPr>
    <w:r>
      <w:rPr>
        <w:noProof/>
        <w:lang w:val="fi-FI" w:eastAsia="fi-FI"/>
      </w:rPr>
      <mc:AlternateContent>
        <mc:Choice Requires="wps">
          <w:drawing>
            <wp:anchor distT="45720" distB="45720" distL="114300" distR="114300" simplePos="0" relativeHeight="251685888" behindDoc="1" locked="0" layoutInCell="1" allowOverlap="1" wp14:anchorId="55A0A876" wp14:editId="0F6BAA43">
              <wp:simplePos x="0" y="0"/>
              <wp:positionH relativeFrom="margin">
                <wp:align>right</wp:align>
              </wp:positionH>
              <wp:positionV relativeFrom="paragraph">
                <wp:posOffset>143510</wp:posOffset>
              </wp:positionV>
              <wp:extent cx="285750" cy="285750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" cy="285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B4F658" w14:textId="77777777" w:rsidR="001943EE" w:rsidRDefault="001943EE" w:rsidP="001943EE">
                          <w:pPr>
                            <w:spacing w:after="0" w:line="240" w:lineRule="auto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9441A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t>(4)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A0A87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-28.7pt;margin-top:11.3pt;width:22.5pt;height:22.5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" filled="f" stroked="f">
              <v:textbox inset="0,0,0,0">
                <w:txbxContent>
                  <w:p w14:paraId="3EB4F658" w14:textId="77777777" w:rsidR="001943EE" w:rsidRDefault="001943EE" w:rsidP="001943EE">
                    <w:pPr>
                      <w:spacing w:after="0" w:line="240" w:lineRule="auto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9441A">
                      <w:rPr>
                        <w:noProof/>
                      </w:rPr>
                      <w:t>4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t>(4)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tbl>
    <w:tblPr>
      <w:tblStyle w:val="TaulukkoRuudukko"/>
      <w:tblpPr w:leftFromText="141" w:rightFromText="141" w:vertAnchor="text" w:horzAnchor="margin" w:tblpX="-142" w:tblpY="1"/>
      <w:tblOverlap w:val="never"/>
      <w:tblW w:w="100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09"/>
      <w:gridCol w:w="4155"/>
      <w:gridCol w:w="1803"/>
    </w:tblGrid>
    <w:tr w:rsidR="00B328AC" w14:paraId="1B352C72" w14:textId="77777777" w:rsidTr="001943EE">
      <w:trPr>
        <w:trHeight w:val="267"/>
      </w:trPr>
      <w:tc>
        <w:tcPr>
          <w:tcW w:w="4414" w:type="dxa"/>
        </w:tcPr>
        <w:p w14:paraId="2AE0B96F" w14:textId="77777777" w:rsidR="00B328AC" w:rsidRDefault="00B328AC" w:rsidP="00B328AC">
          <w:pPr>
            <w:pStyle w:val="Yltunniste"/>
          </w:pPr>
        </w:p>
      </w:tc>
      <w:tc>
        <w:tcPr>
          <w:tcW w:w="4518" w:type="dxa"/>
        </w:tcPr>
        <w:p w14:paraId="0A3691EC" w14:textId="77777777" w:rsidR="00B328AC" w:rsidRDefault="00000000" w:rsidP="00E04F00">
          <w:pPr>
            <w:pStyle w:val="Yltunniste"/>
            <w:tabs>
              <w:tab w:val="clear" w:pos="4513"/>
              <w:tab w:val="clear" w:pos="9026"/>
              <w:tab w:val="left" w:pos="1298"/>
            </w:tabs>
          </w:pPr>
          <w:sdt>
            <w:sdtPr>
              <w:rPr>
                <w:lang w:val="fi-FI"/>
              </w:rPr>
              <w:alias w:val="Category"/>
              <w:tag w:val=""/>
              <w:id w:val="-801768827"/>
              <w:placeholder>
                <w:docPart w:val="27FEE83330B440F7971E7B6F28B33A4C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550D94" w:rsidRPr="007A421A">
                <w:rPr>
                  <w:rStyle w:val="Paikkamerkkiteksti"/>
                </w:rPr>
                <w:t>[Category]</w:t>
              </w:r>
            </w:sdtContent>
          </w:sdt>
          <w:r w:rsidR="00DE3151">
            <w:rPr>
              <w:lang w:val="fi-FI"/>
            </w:rPr>
            <w:tab/>
          </w:r>
        </w:p>
      </w:tc>
      <w:tc>
        <w:tcPr>
          <w:tcW w:w="1135" w:type="dxa"/>
        </w:tcPr>
        <w:p w14:paraId="6A88BFDB" w14:textId="77777777" w:rsidR="00B328AC" w:rsidRDefault="00B328AC" w:rsidP="00B328AC">
          <w:pPr>
            <w:pStyle w:val="Yltunniste"/>
          </w:pPr>
        </w:p>
      </w:tc>
    </w:tr>
    <w:tr w:rsidR="00B328AC" w14:paraId="212174F1" w14:textId="77777777" w:rsidTr="001943EE">
      <w:trPr>
        <w:trHeight w:val="263"/>
      </w:trPr>
      <w:tc>
        <w:tcPr>
          <w:tcW w:w="4414" w:type="dxa"/>
        </w:tcPr>
        <w:p w14:paraId="61F6DCDD" w14:textId="77777777" w:rsidR="00B328AC" w:rsidRDefault="00335FD1" w:rsidP="00B328AC">
          <w:pPr>
            <w:pStyle w:val="Yltunniste"/>
          </w:pPr>
          <w:r>
            <w:rPr>
              <w:noProof/>
              <w:lang w:val="fi-FI" w:eastAsia="fi-FI"/>
            </w:rPr>
            <w:drawing>
              <wp:anchor distT="0" distB="0" distL="114300" distR="114300" simplePos="0" relativeHeight="251657728" behindDoc="0" locked="0" layoutInCell="1" allowOverlap="1" wp14:anchorId="306F7554" wp14:editId="3EF4D8B4">
                <wp:simplePos x="0" y="0"/>
                <wp:positionH relativeFrom="column">
                  <wp:posOffset>77470</wp:posOffset>
                </wp:positionH>
                <wp:positionV relativeFrom="paragraph">
                  <wp:posOffset>-181610</wp:posOffset>
                </wp:positionV>
                <wp:extent cx="1676400" cy="352044"/>
                <wp:effectExtent l="0" t="0" r="0" b="0"/>
                <wp:wrapNone/>
                <wp:docPr id="4" name="Picture 4" descr="https://systemsgarden1.sharepoint.com/sites/materiaalipankki/Logopankki/png/lores/sglogo_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systemsgarden1.sharepoint.com/sites/materiaalipankki/Logopankki/png/lores/sglogo_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76400" cy="352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sdt>
        <w:sdtPr>
          <w:alias w:val="Subject"/>
          <w:tag w:val=""/>
          <w:id w:val="-1829279495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4518" w:type="dxa"/>
            </w:tcPr>
            <w:p w14:paraId="5684071D" w14:textId="2A75D3F8" w:rsidR="00B328AC" w:rsidRDefault="00EA21F4" w:rsidP="00B328AC">
              <w:pPr>
                <w:pStyle w:val="Yltunniste"/>
              </w:pPr>
              <w:r>
                <w:t>SGService</w:t>
              </w:r>
            </w:p>
          </w:tc>
        </w:sdtContent>
      </w:sdt>
      <w:tc>
        <w:tcPr>
          <w:tcW w:w="1135" w:type="dxa"/>
        </w:tcPr>
        <w:p w14:paraId="2211D4E7" w14:textId="77777777" w:rsidR="00B328AC" w:rsidRDefault="00B328AC" w:rsidP="00B328AC">
          <w:pPr>
            <w:pStyle w:val="Yltunniste"/>
          </w:pPr>
        </w:p>
      </w:tc>
    </w:tr>
    <w:tr w:rsidR="00B328AC" w14:paraId="5388D793" w14:textId="77777777" w:rsidTr="001943EE">
      <w:trPr>
        <w:trHeight w:val="263"/>
      </w:trPr>
      <w:tc>
        <w:tcPr>
          <w:tcW w:w="4414" w:type="dxa"/>
        </w:tcPr>
        <w:p w14:paraId="1B8FFEEB" w14:textId="77777777" w:rsidR="00B328AC" w:rsidRDefault="00B328AC" w:rsidP="00B328AC">
          <w:pPr>
            <w:pStyle w:val="Yltunniste"/>
          </w:pPr>
        </w:p>
      </w:tc>
      <w:tc>
        <w:tcPr>
          <w:tcW w:w="4518" w:type="dxa"/>
        </w:tcPr>
        <w:p w14:paraId="7E334E24" w14:textId="77777777" w:rsidR="00B328AC" w:rsidRDefault="00B328AC" w:rsidP="00B328AC">
          <w:pPr>
            <w:pStyle w:val="Yltunniste"/>
          </w:pPr>
        </w:p>
      </w:tc>
      <w:tc>
        <w:tcPr>
          <w:tcW w:w="1135" w:type="dxa"/>
        </w:tcPr>
        <w:p w14:paraId="1149B3F1" w14:textId="77777777" w:rsidR="00B328AC" w:rsidRDefault="00B328AC" w:rsidP="00B328AC">
          <w:pPr>
            <w:pStyle w:val="Yltunniste"/>
          </w:pPr>
        </w:p>
      </w:tc>
    </w:tr>
    <w:tr w:rsidR="00B328AC" w14:paraId="1B0D860D" w14:textId="77777777" w:rsidTr="001943EE">
      <w:trPr>
        <w:trHeight w:val="513"/>
      </w:trPr>
      <w:tc>
        <w:tcPr>
          <w:tcW w:w="4414" w:type="dxa"/>
        </w:tcPr>
        <w:p w14:paraId="43C316FE" w14:textId="77777777" w:rsidR="00B328AC" w:rsidRDefault="00550D94" w:rsidP="00B328AC">
          <w:pPr>
            <w:pStyle w:val="Yltunniste"/>
          </w:pPr>
          <w:proofErr w:type="spellStart"/>
          <w:r>
            <w:t>Hevosenkenkä</w:t>
          </w:r>
          <w:proofErr w:type="spellEnd"/>
          <w:r>
            <w:t xml:space="preserve"> 3</w:t>
          </w:r>
        </w:p>
        <w:p w14:paraId="2E55DA07" w14:textId="77777777" w:rsidR="00B328AC" w:rsidRDefault="00B328AC" w:rsidP="00B328AC">
          <w:pPr>
            <w:pStyle w:val="Yltunniste"/>
          </w:pPr>
          <w:r>
            <w:t>02600 Espoo</w:t>
          </w:r>
        </w:p>
      </w:tc>
      <w:tc>
        <w:tcPr>
          <w:tcW w:w="4518" w:type="dxa"/>
        </w:tcPr>
        <w:p w14:paraId="2E9A0A86" w14:textId="77777777" w:rsidR="00B328AC" w:rsidRDefault="00000000" w:rsidP="00B328AC">
          <w:pPr>
            <w:pStyle w:val="Yltunniste"/>
          </w:pPr>
          <w:sdt>
            <w:sdtPr>
              <w:rPr>
                <w:lang w:val="fi-FI"/>
              </w:rPr>
              <w:alias w:val="Status"/>
              <w:tag w:val=""/>
              <w:id w:val="-786196531"/>
              <w:placeholder>
                <w:docPart w:val="B0BBE699AB154D128CD1F2D30C822DD5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 w:rsidR="00550D94" w:rsidRPr="007A421A">
                <w:rPr>
                  <w:rStyle w:val="Paikkamerkkiteksti"/>
                </w:rPr>
                <w:t>[Status]</w:t>
              </w:r>
            </w:sdtContent>
          </w:sdt>
          <w:r w:rsidR="00B328AC">
            <w:rPr>
              <w:noProof/>
              <w:lang w:val="fi-FI" w:eastAsia="fi-FI"/>
            </w:rPr>
            <w:t xml:space="preserve">      </w:t>
          </w:r>
        </w:p>
      </w:tc>
      <w:tc>
        <w:tcPr>
          <w:tcW w:w="1135" w:type="dxa"/>
        </w:tcPr>
        <w:p w14:paraId="66927132" w14:textId="4EA285CC" w:rsidR="00B328AC" w:rsidRPr="00B328AC" w:rsidRDefault="00934F85" w:rsidP="00B328AC">
          <w:pPr>
            <w:pStyle w:val="Yltunniste"/>
            <w:rPr>
              <w:noProof/>
              <w:lang w:val="fi-FI" w:eastAsia="fi-FI"/>
            </w:rPr>
          </w:pPr>
          <w:r>
            <w:rPr>
              <w:noProof/>
              <w:lang w:val="fi-FI" w:eastAsia="fi-FI"/>
            </w:rPr>
            <w:fldChar w:fldCharType="begin"/>
          </w:r>
          <w:r>
            <w:rPr>
              <w:noProof/>
              <w:lang w:val="fi-FI" w:eastAsia="fi-FI"/>
            </w:rPr>
            <w:instrText xml:space="preserve"> TIME \@ "d.M.yyyy" </w:instrText>
          </w:r>
          <w:r>
            <w:rPr>
              <w:noProof/>
              <w:lang w:val="fi-FI" w:eastAsia="fi-FI"/>
            </w:rPr>
            <w:fldChar w:fldCharType="separate"/>
          </w:r>
          <w:r w:rsidR="001B160D">
            <w:rPr>
              <w:noProof/>
              <w:lang w:val="fi-FI" w:eastAsia="fi-FI"/>
            </w:rPr>
            <w:t>26.11.2023</w:t>
          </w:r>
          <w:r>
            <w:rPr>
              <w:noProof/>
              <w:lang w:val="fi-FI" w:eastAsia="fi-FI"/>
            </w:rPr>
            <w:fldChar w:fldCharType="end"/>
          </w:r>
        </w:p>
      </w:tc>
    </w:tr>
  </w:tbl>
  <w:p w14:paraId="70DC5000" w14:textId="77777777" w:rsidR="002B2361" w:rsidRDefault="002B2361" w:rsidP="00E04F00">
    <w:pPr>
      <w:pStyle w:val="Yltunniste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F59DE" w14:textId="77777777" w:rsidR="00DE3151" w:rsidRDefault="001A2633">
    <w:pPr>
      <w:pStyle w:val="Yltunniste"/>
      <w:rPr>
        <w:noProof/>
        <w:lang w:val="fi-FI" w:eastAsia="fi-FI"/>
      </w:rPr>
    </w:pPr>
    <w:r>
      <w:rPr>
        <w:noProof/>
        <w:lang w:val="fi-FI" w:eastAsia="fi-FI"/>
      </w:rPr>
      <w:drawing>
        <wp:anchor distT="0" distB="0" distL="114300" distR="114300" simplePos="0" relativeHeight="251692032" behindDoc="1" locked="0" layoutInCell="1" allowOverlap="1" wp14:anchorId="6272F7AA" wp14:editId="6F942E97">
          <wp:simplePos x="0" y="0"/>
          <wp:positionH relativeFrom="column">
            <wp:posOffset>-829861</wp:posOffset>
          </wp:positionH>
          <wp:positionV relativeFrom="paragraph">
            <wp:posOffset>-621592</wp:posOffset>
          </wp:positionV>
          <wp:extent cx="7815532" cy="10072716"/>
          <wp:effectExtent l="0" t="0" r="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uoh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9826" cy="100782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8F75751" w14:textId="77777777" w:rsidR="002B2361" w:rsidRDefault="00335FD1">
    <w:pPr>
      <w:pStyle w:val="Yltunniste"/>
    </w:pPr>
    <w:r>
      <w:rPr>
        <w:noProof/>
        <w:lang w:val="fi-FI" w:eastAsia="fi-FI"/>
      </w:rPr>
      <w:drawing>
        <wp:anchor distT="0" distB="0" distL="114300" distR="114300" simplePos="0" relativeHeight="251691008" behindDoc="0" locked="0" layoutInCell="1" allowOverlap="1" wp14:anchorId="22CC3E09" wp14:editId="10749765">
          <wp:simplePos x="0" y="0"/>
          <wp:positionH relativeFrom="margin">
            <wp:align>center</wp:align>
          </wp:positionH>
          <wp:positionV relativeFrom="paragraph">
            <wp:posOffset>1107440</wp:posOffset>
          </wp:positionV>
          <wp:extent cx="4314825" cy="906065"/>
          <wp:effectExtent l="0" t="0" r="0" b="8890"/>
          <wp:wrapNone/>
          <wp:docPr id="2" name="Picture 2" descr="https://systemsgarden1.sharepoint.com/sites/materiaalipankki/Logopankki/png/lores/sglogo_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systemsgarden1.sharepoint.com/sites/materiaalipankki/Logopankki/png/lores/sglogo_horizontal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4825" cy="906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16D42"/>
    <w:multiLevelType w:val="hybridMultilevel"/>
    <w:tmpl w:val="BA12E44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14089"/>
    <w:multiLevelType w:val="hybridMultilevel"/>
    <w:tmpl w:val="114CFF2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4B97"/>
    <w:multiLevelType w:val="hybridMultilevel"/>
    <w:tmpl w:val="38C650C0"/>
    <w:lvl w:ilvl="0" w:tplc="040B000F">
      <w:start w:val="1"/>
      <w:numFmt w:val="decimal"/>
      <w:lvlText w:val="%1."/>
      <w:lvlJc w:val="left"/>
      <w:pPr>
        <w:ind w:left="1457" w:hanging="360"/>
      </w:pPr>
    </w:lvl>
    <w:lvl w:ilvl="1" w:tplc="040B0019" w:tentative="1">
      <w:start w:val="1"/>
      <w:numFmt w:val="lowerLetter"/>
      <w:lvlText w:val="%2."/>
      <w:lvlJc w:val="left"/>
      <w:pPr>
        <w:ind w:left="2177" w:hanging="360"/>
      </w:pPr>
    </w:lvl>
    <w:lvl w:ilvl="2" w:tplc="040B001B" w:tentative="1">
      <w:start w:val="1"/>
      <w:numFmt w:val="lowerRoman"/>
      <w:lvlText w:val="%3."/>
      <w:lvlJc w:val="right"/>
      <w:pPr>
        <w:ind w:left="2897" w:hanging="180"/>
      </w:pPr>
    </w:lvl>
    <w:lvl w:ilvl="3" w:tplc="040B000F" w:tentative="1">
      <w:start w:val="1"/>
      <w:numFmt w:val="decimal"/>
      <w:lvlText w:val="%4."/>
      <w:lvlJc w:val="left"/>
      <w:pPr>
        <w:ind w:left="3617" w:hanging="360"/>
      </w:pPr>
    </w:lvl>
    <w:lvl w:ilvl="4" w:tplc="040B0019" w:tentative="1">
      <w:start w:val="1"/>
      <w:numFmt w:val="lowerLetter"/>
      <w:lvlText w:val="%5."/>
      <w:lvlJc w:val="left"/>
      <w:pPr>
        <w:ind w:left="4337" w:hanging="360"/>
      </w:pPr>
    </w:lvl>
    <w:lvl w:ilvl="5" w:tplc="040B001B" w:tentative="1">
      <w:start w:val="1"/>
      <w:numFmt w:val="lowerRoman"/>
      <w:lvlText w:val="%6."/>
      <w:lvlJc w:val="right"/>
      <w:pPr>
        <w:ind w:left="5057" w:hanging="180"/>
      </w:pPr>
    </w:lvl>
    <w:lvl w:ilvl="6" w:tplc="040B000F" w:tentative="1">
      <w:start w:val="1"/>
      <w:numFmt w:val="decimal"/>
      <w:lvlText w:val="%7."/>
      <w:lvlJc w:val="left"/>
      <w:pPr>
        <w:ind w:left="5777" w:hanging="360"/>
      </w:pPr>
    </w:lvl>
    <w:lvl w:ilvl="7" w:tplc="040B0019" w:tentative="1">
      <w:start w:val="1"/>
      <w:numFmt w:val="lowerLetter"/>
      <w:lvlText w:val="%8."/>
      <w:lvlJc w:val="left"/>
      <w:pPr>
        <w:ind w:left="6497" w:hanging="360"/>
      </w:pPr>
    </w:lvl>
    <w:lvl w:ilvl="8" w:tplc="040B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3" w15:restartNumberingAfterBreak="0">
    <w:nsid w:val="0DA05C11"/>
    <w:multiLevelType w:val="hybridMultilevel"/>
    <w:tmpl w:val="779AC9E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42CF1"/>
    <w:multiLevelType w:val="multilevel"/>
    <w:tmpl w:val="A39626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1076129"/>
    <w:multiLevelType w:val="hybridMultilevel"/>
    <w:tmpl w:val="70CCE474"/>
    <w:lvl w:ilvl="0" w:tplc="040B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6" w15:restartNumberingAfterBreak="0">
    <w:nsid w:val="16C35B7B"/>
    <w:multiLevelType w:val="hybridMultilevel"/>
    <w:tmpl w:val="65E0C542"/>
    <w:lvl w:ilvl="0" w:tplc="34E213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4B74A" w:themeColor="accent1"/>
      </w:rPr>
    </w:lvl>
    <w:lvl w:ilvl="1" w:tplc="FAA641D2">
      <w:start w:val="1"/>
      <w:numFmt w:val="bullet"/>
      <w:lvlText w:val="o"/>
      <w:lvlJc w:val="left"/>
      <w:pPr>
        <w:ind w:left="288" w:firstLine="432"/>
      </w:pPr>
      <w:rPr>
        <w:rFonts w:ascii="Courier New" w:hAnsi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DD2237"/>
    <w:multiLevelType w:val="hybridMultilevel"/>
    <w:tmpl w:val="896801F2"/>
    <w:lvl w:ilvl="0" w:tplc="040B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8" w15:restartNumberingAfterBreak="0">
    <w:nsid w:val="1CEA0349"/>
    <w:multiLevelType w:val="hybridMultilevel"/>
    <w:tmpl w:val="3EBAAF68"/>
    <w:lvl w:ilvl="0" w:tplc="B792E726">
      <w:start w:val="1"/>
      <w:numFmt w:val="lowerLetter"/>
      <w:lvlText w:val="%1."/>
      <w:lvlJc w:val="left"/>
      <w:pPr>
        <w:ind w:left="1656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2376" w:hanging="360"/>
      </w:pPr>
    </w:lvl>
    <w:lvl w:ilvl="2" w:tplc="040B001B" w:tentative="1">
      <w:start w:val="1"/>
      <w:numFmt w:val="lowerRoman"/>
      <w:lvlText w:val="%3."/>
      <w:lvlJc w:val="right"/>
      <w:pPr>
        <w:ind w:left="3096" w:hanging="180"/>
      </w:pPr>
    </w:lvl>
    <w:lvl w:ilvl="3" w:tplc="040B000F" w:tentative="1">
      <w:start w:val="1"/>
      <w:numFmt w:val="decimal"/>
      <w:lvlText w:val="%4."/>
      <w:lvlJc w:val="left"/>
      <w:pPr>
        <w:ind w:left="3816" w:hanging="360"/>
      </w:pPr>
    </w:lvl>
    <w:lvl w:ilvl="4" w:tplc="040B0019" w:tentative="1">
      <w:start w:val="1"/>
      <w:numFmt w:val="lowerLetter"/>
      <w:lvlText w:val="%5."/>
      <w:lvlJc w:val="left"/>
      <w:pPr>
        <w:ind w:left="4536" w:hanging="360"/>
      </w:pPr>
    </w:lvl>
    <w:lvl w:ilvl="5" w:tplc="040B001B" w:tentative="1">
      <w:start w:val="1"/>
      <w:numFmt w:val="lowerRoman"/>
      <w:lvlText w:val="%6."/>
      <w:lvlJc w:val="right"/>
      <w:pPr>
        <w:ind w:left="5256" w:hanging="180"/>
      </w:pPr>
    </w:lvl>
    <w:lvl w:ilvl="6" w:tplc="040B000F" w:tentative="1">
      <w:start w:val="1"/>
      <w:numFmt w:val="decimal"/>
      <w:lvlText w:val="%7."/>
      <w:lvlJc w:val="left"/>
      <w:pPr>
        <w:ind w:left="5976" w:hanging="360"/>
      </w:pPr>
    </w:lvl>
    <w:lvl w:ilvl="7" w:tplc="040B0019" w:tentative="1">
      <w:start w:val="1"/>
      <w:numFmt w:val="lowerLetter"/>
      <w:lvlText w:val="%8."/>
      <w:lvlJc w:val="left"/>
      <w:pPr>
        <w:ind w:left="6696" w:hanging="360"/>
      </w:pPr>
    </w:lvl>
    <w:lvl w:ilvl="8" w:tplc="040B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9" w15:restartNumberingAfterBreak="0">
    <w:nsid w:val="1F663CA0"/>
    <w:multiLevelType w:val="hybridMultilevel"/>
    <w:tmpl w:val="2E4ED04E"/>
    <w:lvl w:ilvl="0" w:tplc="465A4312">
      <w:start w:val="1"/>
      <w:numFmt w:val="bullet"/>
      <w:lvlText w:val="-"/>
      <w:lvlJc w:val="left"/>
      <w:pPr>
        <w:ind w:left="1400" w:hanging="360"/>
      </w:pPr>
      <w:rPr>
        <w:rFonts w:ascii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0C25813"/>
    <w:multiLevelType w:val="hybridMultilevel"/>
    <w:tmpl w:val="4A0C2C72"/>
    <w:lvl w:ilvl="0" w:tplc="47F26DCA">
      <w:numFmt w:val="bullet"/>
      <w:lvlText w:val=""/>
      <w:lvlJc w:val="left"/>
      <w:pPr>
        <w:ind w:left="1097" w:hanging="360"/>
      </w:pPr>
      <w:rPr>
        <w:rFonts w:ascii="Symbol" w:eastAsiaTheme="minorHAnsi" w:hAnsi="Symbol" w:cstheme="minorBidi" w:hint="default"/>
      </w:rPr>
    </w:lvl>
    <w:lvl w:ilvl="1" w:tplc="040B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11" w15:restartNumberingAfterBreak="0">
    <w:nsid w:val="21211730"/>
    <w:multiLevelType w:val="hybridMultilevel"/>
    <w:tmpl w:val="8DDE09E4"/>
    <w:lvl w:ilvl="0" w:tplc="1062B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1C8AB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CDA475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A86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C4F1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3906A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CCA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CC64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10C9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762C2"/>
    <w:multiLevelType w:val="singleLevel"/>
    <w:tmpl w:val="BC36D4DA"/>
    <w:lvl w:ilvl="0">
      <w:start w:val="1"/>
      <w:numFmt w:val="decimal"/>
      <w:lvlText w:val="%1."/>
      <w:lvlJc w:val="left"/>
      <w:pPr>
        <w:ind w:left="720" w:hanging="720"/>
      </w:pPr>
      <w:rPr>
        <w:rFonts w:asciiTheme="majorHAnsi" w:hAnsiTheme="majorHAnsi" w:hint="default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abstractNum w:abstractNumId="13" w15:restartNumberingAfterBreak="0">
    <w:nsid w:val="28E51EA5"/>
    <w:multiLevelType w:val="hybridMultilevel"/>
    <w:tmpl w:val="E9CA7422"/>
    <w:lvl w:ilvl="0" w:tplc="2C2271A2">
      <w:start w:val="14"/>
      <w:numFmt w:val="bullet"/>
      <w:lvlText w:val="-"/>
      <w:lvlJc w:val="left"/>
      <w:pPr>
        <w:ind w:left="1040" w:hanging="360"/>
      </w:pPr>
      <w:rPr>
        <w:rFonts w:ascii="Arial Unicode MS" w:eastAsia="Arial Unicode MS" w:hAnsi="Arial Unicode MS" w:cs="Arial Unicode MS" w:hint="eastAsia"/>
      </w:rPr>
    </w:lvl>
    <w:lvl w:ilvl="1" w:tplc="040B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4" w15:restartNumberingAfterBreak="0">
    <w:nsid w:val="2DC652F9"/>
    <w:multiLevelType w:val="hybridMultilevel"/>
    <w:tmpl w:val="D436AFF6"/>
    <w:lvl w:ilvl="0" w:tplc="040B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5" w15:restartNumberingAfterBreak="0">
    <w:nsid w:val="2F964CB4"/>
    <w:multiLevelType w:val="multilevel"/>
    <w:tmpl w:val="DB84FB2A"/>
    <w:lvl w:ilvl="0">
      <w:start w:val="1"/>
      <w:numFmt w:val="decimal"/>
      <w:pStyle w:val="NumeroituHeading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FD00462"/>
    <w:multiLevelType w:val="multilevel"/>
    <w:tmpl w:val="B68ED4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umeroituHeading2"/>
      <w:lvlText w:val="%1.%2."/>
      <w:lvlJc w:val="left"/>
      <w:pPr>
        <w:ind w:left="5819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26D2C42"/>
    <w:multiLevelType w:val="multilevel"/>
    <w:tmpl w:val="53A2E4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32E424CB"/>
    <w:multiLevelType w:val="multilevel"/>
    <w:tmpl w:val="9F1CA6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369415A6"/>
    <w:multiLevelType w:val="hybridMultilevel"/>
    <w:tmpl w:val="7396D412"/>
    <w:lvl w:ilvl="0" w:tplc="FC82B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40E5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8C1E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D6F4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4682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1039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EF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42FB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BE8A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6630A"/>
    <w:multiLevelType w:val="multilevel"/>
    <w:tmpl w:val="66EE55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38AC5A36"/>
    <w:multiLevelType w:val="hybridMultilevel"/>
    <w:tmpl w:val="0B5AC8F4"/>
    <w:lvl w:ilvl="0" w:tplc="040B000F">
      <w:start w:val="1"/>
      <w:numFmt w:val="decimal"/>
      <w:lvlText w:val="%1."/>
      <w:lvlJc w:val="left"/>
      <w:pPr>
        <w:ind w:left="1080" w:hanging="360"/>
      </w:pPr>
    </w:lvl>
    <w:lvl w:ilvl="1" w:tplc="040B0019" w:tentative="1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002D29"/>
    <w:multiLevelType w:val="hybridMultilevel"/>
    <w:tmpl w:val="3CCE2C98"/>
    <w:lvl w:ilvl="0" w:tplc="6ACA4548">
      <w:start w:val="1"/>
      <w:numFmt w:val="bullet"/>
      <w:lvlText w:val="-"/>
      <w:lvlJc w:val="left"/>
      <w:pPr>
        <w:ind w:left="1097" w:hanging="360"/>
      </w:pPr>
      <w:rPr>
        <w:rFonts w:ascii="Segoe UI Light" w:eastAsiaTheme="minorHAnsi" w:hAnsi="Segoe UI Light" w:cs="Segoe UI Light" w:hint="default"/>
      </w:rPr>
    </w:lvl>
    <w:lvl w:ilvl="1" w:tplc="040B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23" w15:restartNumberingAfterBreak="0">
    <w:nsid w:val="3CCB7CFB"/>
    <w:multiLevelType w:val="hybridMultilevel"/>
    <w:tmpl w:val="E6FE316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3E7250B7"/>
    <w:multiLevelType w:val="multilevel"/>
    <w:tmpl w:val="9976D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5" w15:restartNumberingAfterBreak="0">
    <w:nsid w:val="41F8031B"/>
    <w:multiLevelType w:val="hybridMultilevel"/>
    <w:tmpl w:val="41B663C6"/>
    <w:lvl w:ilvl="0" w:tplc="521A18D6">
      <w:start w:val="7"/>
      <w:numFmt w:val="bullet"/>
      <w:lvlText w:val="-"/>
      <w:lvlJc w:val="left"/>
      <w:pPr>
        <w:ind w:left="1097" w:hanging="360"/>
      </w:pPr>
      <w:rPr>
        <w:rFonts w:ascii="Segoe UI Light" w:eastAsiaTheme="minorHAnsi" w:hAnsi="Segoe UI Light" w:cs="Segoe UI Light" w:hint="default"/>
      </w:rPr>
    </w:lvl>
    <w:lvl w:ilvl="1" w:tplc="040B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26" w15:restartNumberingAfterBreak="0">
    <w:nsid w:val="44D305BD"/>
    <w:multiLevelType w:val="multilevel"/>
    <w:tmpl w:val="B0A2B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46B424FA"/>
    <w:multiLevelType w:val="hybridMultilevel"/>
    <w:tmpl w:val="24565124"/>
    <w:lvl w:ilvl="0" w:tplc="963AC6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6F2EC9D8" w:tentative="1">
      <w:start w:val="1"/>
      <w:numFmt w:val="lowerLetter"/>
      <w:lvlText w:val="%2."/>
      <w:lvlJc w:val="left"/>
      <w:pPr>
        <w:ind w:left="1440" w:hanging="360"/>
      </w:pPr>
    </w:lvl>
    <w:lvl w:ilvl="2" w:tplc="DF6A80A0" w:tentative="1">
      <w:start w:val="1"/>
      <w:numFmt w:val="lowerRoman"/>
      <w:lvlText w:val="%3."/>
      <w:lvlJc w:val="right"/>
      <w:pPr>
        <w:ind w:left="2160" w:hanging="180"/>
      </w:pPr>
    </w:lvl>
    <w:lvl w:ilvl="3" w:tplc="021A1ABC" w:tentative="1">
      <w:start w:val="1"/>
      <w:numFmt w:val="decimal"/>
      <w:lvlText w:val="%4."/>
      <w:lvlJc w:val="left"/>
      <w:pPr>
        <w:ind w:left="2880" w:hanging="360"/>
      </w:pPr>
    </w:lvl>
    <w:lvl w:ilvl="4" w:tplc="F132D4F8" w:tentative="1">
      <w:start w:val="1"/>
      <w:numFmt w:val="lowerLetter"/>
      <w:lvlText w:val="%5."/>
      <w:lvlJc w:val="left"/>
      <w:pPr>
        <w:ind w:left="3600" w:hanging="360"/>
      </w:pPr>
    </w:lvl>
    <w:lvl w:ilvl="5" w:tplc="EF88CA4A" w:tentative="1">
      <w:start w:val="1"/>
      <w:numFmt w:val="lowerRoman"/>
      <w:lvlText w:val="%6."/>
      <w:lvlJc w:val="right"/>
      <w:pPr>
        <w:ind w:left="4320" w:hanging="180"/>
      </w:pPr>
    </w:lvl>
    <w:lvl w:ilvl="6" w:tplc="01F8DD4C" w:tentative="1">
      <w:start w:val="1"/>
      <w:numFmt w:val="decimal"/>
      <w:lvlText w:val="%7."/>
      <w:lvlJc w:val="left"/>
      <w:pPr>
        <w:ind w:left="5040" w:hanging="360"/>
      </w:pPr>
    </w:lvl>
    <w:lvl w:ilvl="7" w:tplc="255493E0" w:tentative="1">
      <w:start w:val="1"/>
      <w:numFmt w:val="lowerLetter"/>
      <w:lvlText w:val="%8."/>
      <w:lvlJc w:val="left"/>
      <w:pPr>
        <w:ind w:left="5760" w:hanging="360"/>
      </w:pPr>
    </w:lvl>
    <w:lvl w:ilvl="8" w:tplc="9A506FC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3F4BB3"/>
    <w:multiLevelType w:val="hybridMultilevel"/>
    <w:tmpl w:val="8E84C094"/>
    <w:lvl w:ilvl="0" w:tplc="040B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B3D1A61"/>
    <w:multiLevelType w:val="hybridMultilevel"/>
    <w:tmpl w:val="4B0EEFFE"/>
    <w:lvl w:ilvl="0" w:tplc="ACE67F8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E252DC8"/>
    <w:multiLevelType w:val="hybridMultilevel"/>
    <w:tmpl w:val="E9E47E6E"/>
    <w:lvl w:ilvl="0" w:tplc="465A4312">
      <w:start w:val="1"/>
      <w:numFmt w:val="bullet"/>
      <w:pStyle w:val="Lista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514B6F84"/>
    <w:multiLevelType w:val="hybridMultilevel"/>
    <w:tmpl w:val="F8A0B306"/>
    <w:lvl w:ilvl="0" w:tplc="A7808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984ECD"/>
    <w:multiLevelType w:val="multilevel"/>
    <w:tmpl w:val="9F1CA6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3" w15:restartNumberingAfterBreak="0">
    <w:nsid w:val="564F68CD"/>
    <w:multiLevelType w:val="multilevel"/>
    <w:tmpl w:val="5A365308"/>
    <w:lvl w:ilvl="0">
      <w:start w:val="1"/>
      <w:numFmt w:val="bullet"/>
      <w:pStyle w:val="Luettelokappale"/>
      <w:lvlText w:val=""/>
      <w:lvlJc w:val="left"/>
      <w:pPr>
        <w:ind w:left="288" w:hanging="288"/>
      </w:pPr>
      <w:rPr>
        <w:rFonts w:ascii="Symbol" w:hAnsi="Symbol" w:hint="default"/>
        <w:color w:val="74B74A" w:themeColor="accent1"/>
      </w:rPr>
    </w:lvl>
    <w:lvl w:ilvl="1">
      <w:start w:val="1"/>
      <w:numFmt w:val="bullet"/>
      <w:lvlText w:val=""/>
      <w:lvlJc w:val="left"/>
      <w:pPr>
        <w:ind w:left="432" w:hanging="288"/>
      </w:pPr>
      <w:rPr>
        <w:rFonts w:ascii="Symbol" w:hAnsi="Symbol" w:hint="default"/>
        <w:color w:val="879EAA" w:themeColor="accent3"/>
      </w:rPr>
    </w:lvl>
    <w:lvl w:ilvl="2">
      <w:start w:val="1"/>
      <w:numFmt w:val="bullet"/>
      <w:lvlText w:val=""/>
      <w:lvlJc w:val="left"/>
      <w:pPr>
        <w:ind w:left="576" w:hanging="288"/>
      </w:pPr>
      <w:rPr>
        <w:rFonts w:ascii="Symbol" w:hAnsi="Symbol" w:hint="default"/>
        <w:color w:val="879EAA" w:themeColor="accent3"/>
      </w:rPr>
    </w:lvl>
    <w:lvl w:ilvl="3">
      <w:start w:val="1"/>
      <w:numFmt w:val="bullet"/>
      <w:lvlText w:val=""/>
      <w:lvlJc w:val="left"/>
      <w:pPr>
        <w:ind w:left="720" w:hanging="288"/>
      </w:pPr>
      <w:rPr>
        <w:rFonts w:ascii="Symbol" w:hAnsi="Symbol" w:hint="default"/>
        <w:color w:val="C1DEDD" w:themeColor="accent6"/>
      </w:rPr>
    </w:lvl>
    <w:lvl w:ilvl="4">
      <w:start w:val="1"/>
      <w:numFmt w:val="bullet"/>
      <w:lvlText w:val="o"/>
      <w:lvlJc w:val="left"/>
      <w:pPr>
        <w:ind w:left="864" w:hanging="288"/>
      </w:pPr>
      <w:rPr>
        <w:rFonts w:ascii="Courier New" w:hAnsi="Courier New" w:cs="Courier New" w:hint="default"/>
        <w:color w:val="5D6B74" w:themeColor="accent4"/>
      </w:rPr>
    </w:lvl>
    <w:lvl w:ilvl="5">
      <w:start w:val="1"/>
      <w:numFmt w:val="bullet"/>
      <w:lvlText w:val=""/>
      <w:lvlJc w:val="left"/>
      <w:pPr>
        <w:ind w:left="1008" w:hanging="288"/>
      </w:pPr>
      <w:rPr>
        <w:rFonts w:ascii="Wingdings" w:hAnsi="Wingdings" w:hint="default"/>
        <w:color w:val="74B74A" w:themeColor="accent1"/>
      </w:rPr>
    </w:lvl>
    <w:lvl w:ilvl="6">
      <w:start w:val="1"/>
      <w:numFmt w:val="bullet"/>
      <w:lvlText w:val=""/>
      <w:lvlJc w:val="left"/>
      <w:pPr>
        <w:ind w:left="1152" w:hanging="288"/>
      </w:pPr>
      <w:rPr>
        <w:rFonts w:ascii="Symbol" w:hAnsi="Symbol" w:hint="default"/>
        <w:color w:val="879EAA" w:themeColor="accent3"/>
      </w:rPr>
    </w:lvl>
    <w:lvl w:ilvl="7">
      <w:start w:val="1"/>
      <w:numFmt w:val="bullet"/>
      <w:lvlText w:val="o"/>
      <w:lvlJc w:val="left"/>
      <w:pPr>
        <w:ind w:left="1296" w:hanging="288"/>
      </w:pPr>
      <w:rPr>
        <w:rFonts w:ascii="Courier New" w:hAnsi="Courier New" w:cs="Courier New" w:hint="default"/>
        <w:color w:val="74B74A" w:themeColor="accent1"/>
      </w:rPr>
    </w:lvl>
    <w:lvl w:ilvl="8">
      <w:start w:val="1"/>
      <w:numFmt w:val="bullet"/>
      <w:lvlText w:val=""/>
      <w:lvlJc w:val="left"/>
      <w:pPr>
        <w:ind w:left="1440" w:hanging="288"/>
      </w:pPr>
      <w:rPr>
        <w:rFonts w:ascii="Wingdings" w:hAnsi="Wingdings" w:hint="default"/>
        <w:color w:val="74B74A" w:themeColor="accent1"/>
      </w:rPr>
    </w:lvl>
  </w:abstractNum>
  <w:abstractNum w:abstractNumId="34" w15:restartNumberingAfterBreak="0">
    <w:nsid w:val="5DA8396F"/>
    <w:multiLevelType w:val="hybridMultilevel"/>
    <w:tmpl w:val="F5208AB6"/>
    <w:lvl w:ilvl="0" w:tplc="8E20E7DA">
      <w:numFmt w:val="bullet"/>
      <w:lvlText w:val="-"/>
      <w:lvlJc w:val="left"/>
      <w:pPr>
        <w:ind w:left="1080" w:hanging="360"/>
      </w:pPr>
      <w:rPr>
        <w:rFonts w:ascii="Segoe UI Light" w:eastAsiaTheme="minorHAnsi" w:hAnsi="Segoe UI Light" w:cs="Segoe UI Light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F725A19"/>
    <w:multiLevelType w:val="hybridMultilevel"/>
    <w:tmpl w:val="5628C0BA"/>
    <w:lvl w:ilvl="0" w:tplc="1110FC50">
      <w:numFmt w:val="bullet"/>
      <w:lvlText w:val="-"/>
      <w:lvlJc w:val="left"/>
      <w:pPr>
        <w:ind w:left="1097" w:hanging="360"/>
      </w:pPr>
      <w:rPr>
        <w:rFonts w:ascii="Segoe UI Light" w:eastAsiaTheme="minorHAnsi" w:hAnsi="Segoe UI Light" w:cs="Segoe UI Light" w:hint="default"/>
      </w:rPr>
    </w:lvl>
    <w:lvl w:ilvl="1" w:tplc="040B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6" w15:restartNumberingAfterBreak="0">
    <w:nsid w:val="60950784"/>
    <w:multiLevelType w:val="multilevel"/>
    <w:tmpl w:val="E0084F90"/>
    <w:lvl w:ilvl="0">
      <w:start w:val="1"/>
      <w:numFmt w:val="decimal"/>
      <w:pStyle w:val="Otsikk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Otsikko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Otsikko3"/>
      <w:lvlText w:val="%1.%2.%3"/>
      <w:lvlJc w:val="left"/>
      <w:pPr>
        <w:ind w:left="936" w:hanging="936"/>
      </w:pPr>
      <w:rPr>
        <w:rFonts w:hint="default"/>
        <w:b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Otsikko4"/>
      <w:lvlText w:val="%1.%2.%3.%4"/>
      <w:lvlJc w:val="left"/>
      <w:pPr>
        <w:tabs>
          <w:tab w:val="num" w:pos="1224"/>
        </w:tabs>
        <w:ind w:left="936" w:hanging="93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Otsikko5"/>
      <w:lvlText w:val="%1.%2.%3.%4.%5"/>
      <w:lvlJc w:val="left"/>
      <w:pPr>
        <w:ind w:left="936" w:hanging="936"/>
      </w:pPr>
      <w:rPr>
        <w:rFonts w:hint="default"/>
      </w:rPr>
    </w:lvl>
    <w:lvl w:ilvl="5">
      <w:start w:val="1"/>
      <w:numFmt w:val="decimal"/>
      <w:pStyle w:val="Otsikko6"/>
      <w:lvlText w:val="%1.%2.%3.%4.%5.%6"/>
      <w:lvlJc w:val="left"/>
      <w:pPr>
        <w:ind w:left="936" w:hanging="936"/>
      </w:pPr>
      <w:rPr>
        <w:rFonts w:hint="default"/>
      </w:rPr>
    </w:lvl>
    <w:lvl w:ilvl="6">
      <w:start w:val="1"/>
      <w:numFmt w:val="decimal"/>
      <w:pStyle w:val="Otsikko7"/>
      <w:lvlText w:val="%1.%2.%3.%4.%5.%6.%7"/>
      <w:lvlJc w:val="left"/>
      <w:pPr>
        <w:ind w:left="936" w:hanging="936"/>
      </w:pPr>
      <w:rPr>
        <w:rFonts w:hint="default"/>
      </w:rPr>
    </w:lvl>
    <w:lvl w:ilvl="7">
      <w:start w:val="1"/>
      <w:numFmt w:val="decimal"/>
      <w:pStyle w:val="Otsikko8"/>
      <w:lvlText w:val="%1.%2.%3.%4.%5.%6.%7.%8"/>
      <w:lvlJc w:val="left"/>
      <w:pPr>
        <w:ind w:left="936" w:hanging="936"/>
      </w:pPr>
      <w:rPr>
        <w:rFonts w:hint="default"/>
      </w:rPr>
    </w:lvl>
    <w:lvl w:ilvl="8">
      <w:start w:val="1"/>
      <w:numFmt w:val="decimal"/>
      <w:pStyle w:val="Otsikko9"/>
      <w:lvlText w:val="%1.%2.%3.%4.%5.%6.%7.%8.%9"/>
      <w:lvlJc w:val="left"/>
      <w:pPr>
        <w:ind w:left="936" w:hanging="936"/>
      </w:pPr>
      <w:rPr>
        <w:rFonts w:hint="default"/>
      </w:rPr>
    </w:lvl>
  </w:abstractNum>
  <w:abstractNum w:abstractNumId="37" w15:restartNumberingAfterBreak="0">
    <w:nsid w:val="64067931"/>
    <w:multiLevelType w:val="hybridMultilevel"/>
    <w:tmpl w:val="476A0C6C"/>
    <w:lvl w:ilvl="0" w:tplc="BF42C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E59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F67CF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7031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CEE0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E829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542B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C699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F08C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3D0D7B"/>
    <w:multiLevelType w:val="multilevel"/>
    <w:tmpl w:val="CBBA5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9" w15:restartNumberingAfterBreak="0">
    <w:nsid w:val="6760273C"/>
    <w:multiLevelType w:val="multilevel"/>
    <w:tmpl w:val="3A285D82"/>
    <w:styleLink w:val="Style1"/>
    <w:lvl w:ilvl="0">
      <w:start w:val="1"/>
      <w:numFmt w:val="decimal"/>
      <w:lvlText w:val="%1"/>
      <w:lvlJc w:val="left"/>
      <w:pPr>
        <w:ind w:left="432" w:hanging="432"/>
      </w:pPr>
      <w:rPr>
        <w:i/>
        <w:color w:val="007C44" w:themeColor="accent2"/>
        <w14:numForm w14:val="lining"/>
        <w14:numSpacing w14:val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A9349A3"/>
    <w:multiLevelType w:val="hybridMultilevel"/>
    <w:tmpl w:val="D3AE37C6"/>
    <w:lvl w:ilvl="0" w:tplc="5462C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AAE2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DA78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20D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2A18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CE89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18D58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5A55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44DA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C30547"/>
    <w:multiLevelType w:val="hybridMultilevel"/>
    <w:tmpl w:val="2C7E47F0"/>
    <w:lvl w:ilvl="0" w:tplc="040B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9F921F9"/>
    <w:multiLevelType w:val="hybridMultilevel"/>
    <w:tmpl w:val="1A6E713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103314"/>
    <w:multiLevelType w:val="hybridMultilevel"/>
    <w:tmpl w:val="A470CC62"/>
    <w:lvl w:ilvl="0" w:tplc="040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4" w15:restartNumberingAfterBreak="0">
    <w:nsid w:val="7D532976"/>
    <w:multiLevelType w:val="hybridMultilevel"/>
    <w:tmpl w:val="8CC01AD4"/>
    <w:lvl w:ilvl="0" w:tplc="F9FE514E">
      <w:numFmt w:val="bullet"/>
      <w:lvlText w:val="-"/>
      <w:lvlJc w:val="left"/>
      <w:pPr>
        <w:ind w:left="1097" w:hanging="360"/>
      </w:pPr>
      <w:rPr>
        <w:rFonts w:ascii="Segoe UI Light" w:eastAsiaTheme="minorHAnsi" w:hAnsi="Segoe UI Light" w:cs="Segoe UI Light" w:hint="default"/>
      </w:rPr>
    </w:lvl>
    <w:lvl w:ilvl="1" w:tplc="040B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45" w15:restartNumberingAfterBreak="0">
    <w:nsid w:val="7EBC4AA7"/>
    <w:multiLevelType w:val="multilevel"/>
    <w:tmpl w:val="066A5388"/>
    <w:styleLink w:val="SystemsGardenlista"/>
    <w:lvl w:ilvl="0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  <w:color w:val="74B74A" w:themeColor="accent1"/>
      </w:rPr>
    </w:lvl>
    <w:lvl w:ilvl="1">
      <w:start w:val="1"/>
      <w:numFmt w:val="bullet"/>
      <w:lvlText w:val=""/>
      <w:lvlJc w:val="left"/>
      <w:pPr>
        <w:ind w:left="864" w:hanging="288"/>
      </w:pPr>
      <w:rPr>
        <w:rFonts w:ascii="Symbol" w:hAnsi="Symbol" w:hint="default"/>
        <w:color w:val="879EAA" w:themeColor="accent3"/>
      </w:rPr>
    </w:lvl>
    <w:lvl w:ilvl="2">
      <w:start w:val="1"/>
      <w:numFmt w:val="bullet"/>
      <w:lvlText w:val=""/>
      <w:lvlJc w:val="left"/>
      <w:pPr>
        <w:ind w:left="1440" w:hanging="288"/>
      </w:pPr>
      <w:rPr>
        <w:rFonts w:ascii="Symbol" w:hAnsi="Symbol" w:hint="default"/>
        <w:color w:val="879EAA" w:themeColor="accent3"/>
      </w:rPr>
    </w:lvl>
    <w:lvl w:ilvl="3">
      <w:start w:val="1"/>
      <w:numFmt w:val="bullet"/>
      <w:lvlText w:val=""/>
      <w:lvlJc w:val="left"/>
      <w:pPr>
        <w:ind w:left="2016" w:hanging="288"/>
      </w:pPr>
      <w:rPr>
        <w:rFonts w:ascii="Symbol" w:hAnsi="Symbol" w:hint="default"/>
        <w:color w:val="C1DEDD" w:themeColor="accent6"/>
      </w:rPr>
    </w:lvl>
    <w:lvl w:ilvl="4">
      <w:start w:val="1"/>
      <w:numFmt w:val="bullet"/>
      <w:lvlText w:val="o"/>
      <w:lvlJc w:val="left"/>
      <w:pPr>
        <w:ind w:left="2592" w:hanging="288"/>
      </w:pPr>
      <w:rPr>
        <w:rFonts w:ascii="Courier New" w:hAnsi="Courier New" w:cs="Courier New" w:hint="default"/>
        <w:color w:val="5D6B74" w:themeColor="accent4"/>
      </w:rPr>
    </w:lvl>
    <w:lvl w:ilvl="5">
      <w:start w:val="1"/>
      <w:numFmt w:val="bullet"/>
      <w:lvlText w:val=""/>
      <w:lvlJc w:val="left"/>
      <w:pPr>
        <w:ind w:left="3168" w:hanging="288"/>
      </w:pPr>
      <w:rPr>
        <w:rFonts w:ascii="Wingdings" w:hAnsi="Wingdings" w:hint="default"/>
        <w:color w:val="74B74A" w:themeColor="accent1"/>
      </w:rPr>
    </w:lvl>
    <w:lvl w:ilvl="6">
      <w:start w:val="1"/>
      <w:numFmt w:val="bullet"/>
      <w:lvlText w:val=""/>
      <w:lvlJc w:val="left"/>
      <w:pPr>
        <w:ind w:left="3744" w:hanging="288"/>
      </w:pPr>
      <w:rPr>
        <w:rFonts w:ascii="Symbol" w:hAnsi="Symbol" w:hint="default"/>
        <w:color w:val="879EAA" w:themeColor="accent3"/>
      </w:rPr>
    </w:lvl>
    <w:lvl w:ilvl="7">
      <w:start w:val="1"/>
      <w:numFmt w:val="bullet"/>
      <w:lvlText w:val="o"/>
      <w:lvlJc w:val="left"/>
      <w:pPr>
        <w:ind w:left="4320" w:hanging="288"/>
      </w:pPr>
      <w:rPr>
        <w:rFonts w:ascii="Courier New" w:hAnsi="Courier New" w:cs="Courier New" w:hint="default"/>
        <w:color w:val="74B74A" w:themeColor="accent1"/>
      </w:rPr>
    </w:lvl>
    <w:lvl w:ilvl="8">
      <w:start w:val="1"/>
      <w:numFmt w:val="bullet"/>
      <w:lvlText w:val=""/>
      <w:lvlJc w:val="left"/>
      <w:pPr>
        <w:ind w:left="4896" w:hanging="288"/>
      </w:pPr>
      <w:rPr>
        <w:rFonts w:ascii="Wingdings" w:hAnsi="Wingdings" w:hint="default"/>
        <w:color w:val="74B74A" w:themeColor="accent1"/>
      </w:rPr>
    </w:lvl>
  </w:abstractNum>
  <w:num w:numId="1" w16cid:durableId="1899516658">
    <w:abstractNumId w:val="6"/>
  </w:num>
  <w:num w:numId="2" w16cid:durableId="1335495876">
    <w:abstractNumId w:val="36"/>
  </w:num>
  <w:num w:numId="3" w16cid:durableId="1256790179">
    <w:abstractNumId w:val="30"/>
  </w:num>
  <w:num w:numId="4" w16cid:durableId="439951722">
    <w:abstractNumId w:val="11"/>
  </w:num>
  <w:num w:numId="5" w16cid:durableId="2131242837">
    <w:abstractNumId w:val="37"/>
  </w:num>
  <w:num w:numId="6" w16cid:durableId="839080418">
    <w:abstractNumId w:val="0"/>
  </w:num>
  <w:num w:numId="7" w16cid:durableId="766076219">
    <w:abstractNumId w:val="40"/>
  </w:num>
  <w:num w:numId="8" w16cid:durableId="1774744234">
    <w:abstractNumId w:val="3"/>
  </w:num>
  <w:num w:numId="9" w16cid:durableId="763957758">
    <w:abstractNumId w:val="42"/>
  </w:num>
  <w:num w:numId="10" w16cid:durableId="1171607941">
    <w:abstractNumId w:val="19"/>
  </w:num>
  <w:num w:numId="11" w16cid:durableId="944922557">
    <w:abstractNumId w:val="31"/>
  </w:num>
  <w:num w:numId="12" w16cid:durableId="448594030">
    <w:abstractNumId w:val="29"/>
  </w:num>
  <w:num w:numId="13" w16cid:durableId="1702047730">
    <w:abstractNumId w:val="9"/>
  </w:num>
  <w:num w:numId="14" w16cid:durableId="886531923">
    <w:abstractNumId w:val="20"/>
  </w:num>
  <w:num w:numId="15" w16cid:durableId="1961104724">
    <w:abstractNumId w:val="17"/>
  </w:num>
  <w:num w:numId="16" w16cid:durableId="1202480888">
    <w:abstractNumId w:val="26"/>
  </w:num>
  <w:num w:numId="17" w16cid:durableId="1899700780">
    <w:abstractNumId w:val="4"/>
  </w:num>
  <w:num w:numId="18" w16cid:durableId="697120172">
    <w:abstractNumId w:val="32"/>
  </w:num>
  <w:num w:numId="19" w16cid:durableId="586963558">
    <w:abstractNumId w:val="18"/>
  </w:num>
  <w:num w:numId="20" w16cid:durableId="168639355">
    <w:abstractNumId w:val="38"/>
  </w:num>
  <w:num w:numId="21" w16cid:durableId="1113595706">
    <w:abstractNumId w:val="24"/>
  </w:num>
  <w:num w:numId="22" w16cid:durableId="610287926">
    <w:abstractNumId w:val="27"/>
  </w:num>
  <w:num w:numId="23" w16cid:durableId="556010483">
    <w:abstractNumId w:val="39"/>
  </w:num>
  <w:num w:numId="24" w16cid:durableId="108548120">
    <w:abstractNumId w:val="12"/>
  </w:num>
  <w:num w:numId="25" w16cid:durableId="160901583">
    <w:abstractNumId w:val="45"/>
  </w:num>
  <w:num w:numId="26" w16cid:durableId="972490764">
    <w:abstractNumId w:val="33"/>
  </w:num>
  <w:num w:numId="27" w16cid:durableId="37434891">
    <w:abstractNumId w:val="23"/>
  </w:num>
  <w:num w:numId="28" w16cid:durableId="1405489221">
    <w:abstractNumId w:val="8"/>
  </w:num>
  <w:num w:numId="29" w16cid:durableId="1204633748">
    <w:abstractNumId w:val="28"/>
  </w:num>
  <w:num w:numId="30" w16cid:durableId="74977689">
    <w:abstractNumId w:val="43"/>
  </w:num>
  <w:num w:numId="31" w16cid:durableId="1750231160">
    <w:abstractNumId w:val="14"/>
  </w:num>
  <w:num w:numId="32" w16cid:durableId="1848135323">
    <w:abstractNumId w:val="5"/>
  </w:num>
  <w:num w:numId="33" w16cid:durableId="1671448270">
    <w:abstractNumId w:val="7"/>
  </w:num>
  <w:num w:numId="34" w16cid:durableId="437600849">
    <w:abstractNumId w:val="1"/>
  </w:num>
  <w:num w:numId="35" w16cid:durableId="631251989">
    <w:abstractNumId w:val="41"/>
  </w:num>
  <w:num w:numId="36" w16cid:durableId="579947112">
    <w:abstractNumId w:val="34"/>
  </w:num>
  <w:num w:numId="37" w16cid:durableId="514543594">
    <w:abstractNumId w:val="36"/>
  </w:num>
  <w:num w:numId="38" w16cid:durableId="1868249633">
    <w:abstractNumId w:val="36"/>
  </w:num>
  <w:num w:numId="39" w16cid:durableId="553388504">
    <w:abstractNumId w:val="36"/>
  </w:num>
  <w:num w:numId="40" w16cid:durableId="1646012819">
    <w:abstractNumId w:val="36"/>
  </w:num>
  <w:num w:numId="41" w16cid:durableId="525214839">
    <w:abstractNumId w:val="21"/>
  </w:num>
  <w:num w:numId="42" w16cid:durableId="1478761216">
    <w:abstractNumId w:val="13"/>
  </w:num>
  <w:num w:numId="43" w16cid:durableId="538511542">
    <w:abstractNumId w:val="2"/>
  </w:num>
  <w:num w:numId="44" w16cid:durableId="1293444536">
    <w:abstractNumId w:val="33"/>
  </w:num>
  <w:num w:numId="45" w16cid:durableId="1525903453">
    <w:abstractNumId w:val="16"/>
  </w:num>
  <w:num w:numId="46" w16cid:durableId="188689607">
    <w:abstractNumId w:val="15"/>
  </w:num>
  <w:num w:numId="47" w16cid:durableId="186902224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28424936">
    <w:abstractNumId w:val="25"/>
  </w:num>
  <w:num w:numId="49" w16cid:durableId="1022436291">
    <w:abstractNumId w:val="22"/>
  </w:num>
  <w:num w:numId="50" w16cid:durableId="1451897211">
    <w:abstractNumId w:val="35"/>
  </w:num>
  <w:num w:numId="51" w16cid:durableId="935216413">
    <w:abstractNumId w:val="10"/>
  </w:num>
  <w:num w:numId="52" w16cid:durableId="84640681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CB"/>
    <w:rsid w:val="000002DB"/>
    <w:rsid w:val="000047D7"/>
    <w:rsid w:val="00020A06"/>
    <w:rsid w:val="000234ED"/>
    <w:rsid w:val="00064D35"/>
    <w:rsid w:val="000717E3"/>
    <w:rsid w:val="00073ED7"/>
    <w:rsid w:val="000909ED"/>
    <w:rsid w:val="0009163A"/>
    <w:rsid w:val="00097F9E"/>
    <w:rsid w:val="000A095A"/>
    <w:rsid w:val="000A2105"/>
    <w:rsid w:val="000A31DA"/>
    <w:rsid w:val="000A4164"/>
    <w:rsid w:val="000A708B"/>
    <w:rsid w:val="000B0AC4"/>
    <w:rsid w:val="000B14EA"/>
    <w:rsid w:val="000B6391"/>
    <w:rsid w:val="000D02FE"/>
    <w:rsid w:val="000D6CE9"/>
    <w:rsid w:val="000E4E05"/>
    <w:rsid w:val="000E7331"/>
    <w:rsid w:val="000E7628"/>
    <w:rsid w:val="000F01ED"/>
    <w:rsid w:val="000F140A"/>
    <w:rsid w:val="001156B3"/>
    <w:rsid w:val="00117971"/>
    <w:rsid w:val="001231E4"/>
    <w:rsid w:val="001303A0"/>
    <w:rsid w:val="00134324"/>
    <w:rsid w:val="00134E4F"/>
    <w:rsid w:val="00136899"/>
    <w:rsid w:val="0014116E"/>
    <w:rsid w:val="00141BD8"/>
    <w:rsid w:val="00142539"/>
    <w:rsid w:val="001635BD"/>
    <w:rsid w:val="00165ACB"/>
    <w:rsid w:val="00181525"/>
    <w:rsid w:val="001842A8"/>
    <w:rsid w:val="00185403"/>
    <w:rsid w:val="001943EE"/>
    <w:rsid w:val="001A2633"/>
    <w:rsid w:val="001A6D12"/>
    <w:rsid w:val="001B160D"/>
    <w:rsid w:val="001B6692"/>
    <w:rsid w:val="001C30DB"/>
    <w:rsid w:val="001D06F2"/>
    <w:rsid w:val="001E43C5"/>
    <w:rsid w:val="001E4D7D"/>
    <w:rsid w:val="001F3437"/>
    <w:rsid w:val="001F54AB"/>
    <w:rsid w:val="001F6B38"/>
    <w:rsid w:val="0020240D"/>
    <w:rsid w:val="0020590F"/>
    <w:rsid w:val="00225508"/>
    <w:rsid w:val="00225553"/>
    <w:rsid w:val="00231FF0"/>
    <w:rsid w:val="002362FA"/>
    <w:rsid w:val="00247041"/>
    <w:rsid w:val="00247FC1"/>
    <w:rsid w:val="00253456"/>
    <w:rsid w:val="00265B55"/>
    <w:rsid w:val="002667D4"/>
    <w:rsid w:val="00280DC7"/>
    <w:rsid w:val="00283A75"/>
    <w:rsid w:val="00284D1D"/>
    <w:rsid w:val="00293899"/>
    <w:rsid w:val="002979DE"/>
    <w:rsid w:val="002A3089"/>
    <w:rsid w:val="002B2361"/>
    <w:rsid w:val="002B281F"/>
    <w:rsid w:val="002B4795"/>
    <w:rsid w:val="002C23D4"/>
    <w:rsid w:val="002C4B14"/>
    <w:rsid w:val="002D445B"/>
    <w:rsid w:val="002D4FC4"/>
    <w:rsid w:val="003279C3"/>
    <w:rsid w:val="003335CB"/>
    <w:rsid w:val="003354B4"/>
    <w:rsid w:val="00335FD1"/>
    <w:rsid w:val="003371A7"/>
    <w:rsid w:val="00340528"/>
    <w:rsid w:val="00342FCF"/>
    <w:rsid w:val="003437C9"/>
    <w:rsid w:val="00360185"/>
    <w:rsid w:val="003669D2"/>
    <w:rsid w:val="003754F5"/>
    <w:rsid w:val="0038128E"/>
    <w:rsid w:val="00381B04"/>
    <w:rsid w:val="0038230A"/>
    <w:rsid w:val="00383B52"/>
    <w:rsid w:val="00384AF8"/>
    <w:rsid w:val="00392324"/>
    <w:rsid w:val="0039441A"/>
    <w:rsid w:val="00395782"/>
    <w:rsid w:val="003A51DA"/>
    <w:rsid w:val="003A548B"/>
    <w:rsid w:val="003B5ABE"/>
    <w:rsid w:val="003C506E"/>
    <w:rsid w:val="003D5B9C"/>
    <w:rsid w:val="003E115F"/>
    <w:rsid w:val="003F3C03"/>
    <w:rsid w:val="003F3F7B"/>
    <w:rsid w:val="00407051"/>
    <w:rsid w:val="00411796"/>
    <w:rsid w:val="00426886"/>
    <w:rsid w:val="00430022"/>
    <w:rsid w:val="00433D7C"/>
    <w:rsid w:val="00443F84"/>
    <w:rsid w:val="00462067"/>
    <w:rsid w:val="004645C6"/>
    <w:rsid w:val="00466EFB"/>
    <w:rsid w:val="0047245D"/>
    <w:rsid w:val="00476B87"/>
    <w:rsid w:val="00480AD2"/>
    <w:rsid w:val="00484F8B"/>
    <w:rsid w:val="00493411"/>
    <w:rsid w:val="00493CC0"/>
    <w:rsid w:val="00496B74"/>
    <w:rsid w:val="00497373"/>
    <w:rsid w:val="004A235F"/>
    <w:rsid w:val="004E6318"/>
    <w:rsid w:val="004E6B8C"/>
    <w:rsid w:val="004E7E07"/>
    <w:rsid w:val="004F067A"/>
    <w:rsid w:val="004F6CFD"/>
    <w:rsid w:val="00503A14"/>
    <w:rsid w:val="00510E8A"/>
    <w:rsid w:val="005139E1"/>
    <w:rsid w:val="005152BE"/>
    <w:rsid w:val="0051547B"/>
    <w:rsid w:val="00532F75"/>
    <w:rsid w:val="00535B06"/>
    <w:rsid w:val="0054033C"/>
    <w:rsid w:val="0054277B"/>
    <w:rsid w:val="00547828"/>
    <w:rsid w:val="00550D94"/>
    <w:rsid w:val="00553619"/>
    <w:rsid w:val="00561D38"/>
    <w:rsid w:val="00567B43"/>
    <w:rsid w:val="005700F3"/>
    <w:rsid w:val="005738EC"/>
    <w:rsid w:val="005766CB"/>
    <w:rsid w:val="005824C5"/>
    <w:rsid w:val="005931E7"/>
    <w:rsid w:val="005A75BB"/>
    <w:rsid w:val="005D06A6"/>
    <w:rsid w:val="005F62C1"/>
    <w:rsid w:val="00612DFF"/>
    <w:rsid w:val="006161D7"/>
    <w:rsid w:val="006235FC"/>
    <w:rsid w:val="00633A48"/>
    <w:rsid w:val="00637FF5"/>
    <w:rsid w:val="00642B59"/>
    <w:rsid w:val="006466F8"/>
    <w:rsid w:val="006507E7"/>
    <w:rsid w:val="00653AF0"/>
    <w:rsid w:val="00660A38"/>
    <w:rsid w:val="00680635"/>
    <w:rsid w:val="006811DC"/>
    <w:rsid w:val="00681B30"/>
    <w:rsid w:val="00684265"/>
    <w:rsid w:val="00687858"/>
    <w:rsid w:val="00697499"/>
    <w:rsid w:val="006B5016"/>
    <w:rsid w:val="006B6C66"/>
    <w:rsid w:val="006C4D97"/>
    <w:rsid w:val="006D51B7"/>
    <w:rsid w:val="006D601C"/>
    <w:rsid w:val="006D784A"/>
    <w:rsid w:val="006E1A97"/>
    <w:rsid w:val="006E396F"/>
    <w:rsid w:val="006F0F2C"/>
    <w:rsid w:val="006F15F5"/>
    <w:rsid w:val="00714AB3"/>
    <w:rsid w:val="00715454"/>
    <w:rsid w:val="00720D5B"/>
    <w:rsid w:val="00721D92"/>
    <w:rsid w:val="007262EC"/>
    <w:rsid w:val="00727E02"/>
    <w:rsid w:val="0073326D"/>
    <w:rsid w:val="00733D79"/>
    <w:rsid w:val="0073634B"/>
    <w:rsid w:val="00747750"/>
    <w:rsid w:val="00762509"/>
    <w:rsid w:val="00764B58"/>
    <w:rsid w:val="00766510"/>
    <w:rsid w:val="0077100D"/>
    <w:rsid w:val="00793FC0"/>
    <w:rsid w:val="007952D8"/>
    <w:rsid w:val="007A3218"/>
    <w:rsid w:val="007B0950"/>
    <w:rsid w:val="007B110F"/>
    <w:rsid w:val="007B2970"/>
    <w:rsid w:val="007B2F92"/>
    <w:rsid w:val="007C1134"/>
    <w:rsid w:val="007C6B68"/>
    <w:rsid w:val="007E0B68"/>
    <w:rsid w:val="007E3553"/>
    <w:rsid w:val="007F7DCB"/>
    <w:rsid w:val="00802B5B"/>
    <w:rsid w:val="00805738"/>
    <w:rsid w:val="00806A70"/>
    <w:rsid w:val="0080736E"/>
    <w:rsid w:val="00813CAC"/>
    <w:rsid w:val="00816B1B"/>
    <w:rsid w:val="008205FB"/>
    <w:rsid w:val="0083094F"/>
    <w:rsid w:val="00834BE9"/>
    <w:rsid w:val="008370E9"/>
    <w:rsid w:val="00840C3C"/>
    <w:rsid w:val="008428EA"/>
    <w:rsid w:val="00843405"/>
    <w:rsid w:val="00843FA5"/>
    <w:rsid w:val="00861193"/>
    <w:rsid w:val="008629FB"/>
    <w:rsid w:val="008658F6"/>
    <w:rsid w:val="00866BF6"/>
    <w:rsid w:val="0087027C"/>
    <w:rsid w:val="00875CC1"/>
    <w:rsid w:val="00887278"/>
    <w:rsid w:val="00890107"/>
    <w:rsid w:val="0089243A"/>
    <w:rsid w:val="008A0C4B"/>
    <w:rsid w:val="008B3307"/>
    <w:rsid w:val="008D6E19"/>
    <w:rsid w:val="008E1BE1"/>
    <w:rsid w:val="008F3B22"/>
    <w:rsid w:val="0090124F"/>
    <w:rsid w:val="00913CFD"/>
    <w:rsid w:val="009200EE"/>
    <w:rsid w:val="009210E0"/>
    <w:rsid w:val="0092730F"/>
    <w:rsid w:val="00934F85"/>
    <w:rsid w:val="00937FE6"/>
    <w:rsid w:val="009514E5"/>
    <w:rsid w:val="0095411B"/>
    <w:rsid w:val="0095737B"/>
    <w:rsid w:val="00974F2F"/>
    <w:rsid w:val="00975151"/>
    <w:rsid w:val="0098556F"/>
    <w:rsid w:val="00987A75"/>
    <w:rsid w:val="0099132D"/>
    <w:rsid w:val="00995BA5"/>
    <w:rsid w:val="00995C26"/>
    <w:rsid w:val="009A0117"/>
    <w:rsid w:val="009A062C"/>
    <w:rsid w:val="009A07A3"/>
    <w:rsid w:val="009A4E4F"/>
    <w:rsid w:val="009A77FD"/>
    <w:rsid w:val="009C367D"/>
    <w:rsid w:val="009D3480"/>
    <w:rsid w:val="009E63D8"/>
    <w:rsid w:val="00A005A2"/>
    <w:rsid w:val="00A1033A"/>
    <w:rsid w:val="00A14377"/>
    <w:rsid w:val="00A16D11"/>
    <w:rsid w:val="00A21F27"/>
    <w:rsid w:val="00A42347"/>
    <w:rsid w:val="00A65667"/>
    <w:rsid w:val="00A70301"/>
    <w:rsid w:val="00A90CDC"/>
    <w:rsid w:val="00A91414"/>
    <w:rsid w:val="00A960D2"/>
    <w:rsid w:val="00AA1F3C"/>
    <w:rsid w:val="00AA28B3"/>
    <w:rsid w:val="00AA6D9F"/>
    <w:rsid w:val="00AB1C55"/>
    <w:rsid w:val="00AB37C0"/>
    <w:rsid w:val="00AB3CCC"/>
    <w:rsid w:val="00AB4850"/>
    <w:rsid w:val="00AB6D4E"/>
    <w:rsid w:val="00AC2437"/>
    <w:rsid w:val="00AC6335"/>
    <w:rsid w:val="00AC7335"/>
    <w:rsid w:val="00AD2004"/>
    <w:rsid w:val="00AD6DBD"/>
    <w:rsid w:val="00AE0CA5"/>
    <w:rsid w:val="00AE1D99"/>
    <w:rsid w:val="00AE3063"/>
    <w:rsid w:val="00AE320E"/>
    <w:rsid w:val="00AE4485"/>
    <w:rsid w:val="00AE4D43"/>
    <w:rsid w:val="00AE6BDF"/>
    <w:rsid w:val="00AF5F09"/>
    <w:rsid w:val="00B1721A"/>
    <w:rsid w:val="00B2073E"/>
    <w:rsid w:val="00B21D37"/>
    <w:rsid w:val="00B27A88"/>
    <w:rsid w:val="00B27C5C"/>
    <w:rsid w:val="00B318C8"/>
    <w:rsid w:val="00B328AC"/>
    <w:rsid w:val="00B414D6"/>
    <w:rsid w:val="00B560A1"/>
    <w:rsid w:val="00B562E8"/>
    <w:rsid w:val="00B74890"/>
    <w:rsid w:val="00B80BF9"/>
    <w:rsid w:val="00B93DFA"/>
    <w:rsid w:val="00B96899"/>
    <w:rsid w:val="00B97852"/>
    <w:rsid w:val="00BA7610"/>
    <w:rsid w:val="00BB21A9"/>
    <w:rsid w:val="00BB5C43"/>
    <w:rsid w:val="00BC0ED9"/>
    <w:rsid w:val="00BC4A73"/>
    <w:rsid w:val="00BC6AED"/>
    <w:rsid w:val="00BD26E1"/>
    <w:rsid w:val="00BD391D"/>
    <w:rsid w:val="00BD50A4"/>
    <w:rsid w:val="00BE3229"/>
    <w:rsid w:val="00BE68E1"/>
    <w:rsid w:val="00BE75BF"/>
    <w:rsid w:val="00C040D9"/>
    <w:rsid w:val="00C13DDF"/>
    <w:rsid w:val="00C20AE3"/>
    <w:rsid w:val="00C22B69"/>
    <w:rsid w:val="00C22D24"/>
    <w:rsid w:val="00C243E6"/>
    <w:rsid w:val="00C247FD"/>
    <w:rsid w:val="00C553ED"/>
    <w:rsid w:val="00C72D67"/>
    <w:rsid w:val="00C963EB"/>
    <w:rsid w:val="00CB0A30"/>
    <w:rsid w:val="00CB6787"/>
    <w:rsid w:val="00CC44A8"/>
    <w:rsid w:val="00CC674B"/>
    <w:rsid w:val="00CD301B"/>
    <w:rsid w:val="00CD4EC7"/>
    <w:rsid w:val="00CE2FC9"/>
    <w:rsid w:val="00CE451E"/>
    <w:rsid w:val="00CE4BDB"/>
    <w:rsid w:val="00CE6A55"/>
    <w:rsid w:val="00D03EFA"/>
    <w:rsid w:val="00D04A9A"/>
    <w:rsid w:val="00D05F61"/>
    <w:rsid w:val="00D14C67"/>
    <w:rsid w:val="00D26B78"/>
    <w:rsid w:val="00D316CB"/>
    <w:rsid w:val="00D3432D"/>
    <w:rsid w:val="00D3693D"/>
    <w:rsid w:val="00D423BB"/>
    <w:rsid w:val="00D5564F"/>
    <w:rsid w:val="00D56F05"/>
    <w:rsid w:val="00D617BC"/>
    <w:rsid w:val="00D65455"/>
    <w:rsid w:val="00D65BC5"/>
    <w:rsid w:val="00D65DF7"/>
    <w:rsid w:val="00D67FD1"/>
    <w:rsid w:val="00D73B17"/>
    <w:rsid w:val="00D86955"/>
    <w:rsid w:val="00D87EE2"/>
    <w:rsid w:val="00D96885"/>
    <w:rsid w:val="00DA15AF"/>
    <w:rsid w:val="00DA2323"/>
    <w:rsid w:val="00DA60E9"/>
    <w:rsid w:val="00DC43B5"/>
    <w:rsid w:val="00DE3151"/>
    <w:rsid w:val="00DE7A42"/>
    <w:rsid w:val="00DF23E9"/>
    <w:rsid w:val="00DF4412"/>
    <w:rsid w:val="00DF79C9"/>
    <w:rsid w:val="00E0459E"/>
    <w:rsid w:val="00E04F00"/>
    <w:rsid w:val="00E0647D"/>
    <w:rsid w:val="00E13149"/>
    <w:rsid w:val="00E1441C"/>
    <w:rsid w:val="00E21337"/>
    <w:rsid w:val="00E23F57"/>
    <w:rsid w:val="00E321FA"/>
    <w:rsid w:val="00E56F2B"/>
    <w:rsid w:val="00E576BF"/>
    <w:rsid w:val="00E61E77"/>
    <w:rsid w:val="00E82C02"/>
    <w:rsid w:val="00E83FB5"/>
    <w:rsid w:val="00EA21F4"/>
    <w:rsid w:val="00EA33AA"/>
    <w:rsid w:val="00EC5335"/>
    <w:rsid w:val="00EC783A"/>
    <w:rsid w:val="00EC7D0E"/>
    <w:rsid w:val="00ED0266"/>
    <w:rsid w:val="00EE2E15"/>
    <w:rsid w:val="00EE7479"/>
    <w:rsid w:val="00EF5E72"/>
    <w:rsid w:val="00F000FD"/>
    <w:rsid w:val="00F055BA"/>
    <w:rsid w:val="00F07C3F"/>
    <w:rsid w:val="00F2395A"/>
    <w:rsid w:val="00F35615"/>
    <w:rsid w:val="00F40D58"/>
    <w:rsid w:val="00F531AA"/>
    <w:rsid w:val="00F5744B"/>
    <w:rsid w:val="00F5798E"/>
    <w:rsid w:val="00F61285"/>
    <w:rsid w:val="00F63A1C"/>
    <w:rsid w:val="00F65B8E"/>
    <w:rsid w:val="00F67137"/>
    <w:rsid w:val="00F7374F"/>
    <w:rsid w:val="00F821D5"/>
    <w:rsid w:val="00F87D1B"/>
    <w:rsid w:val="00F9285A"/>
    <w:rsid w:val="00F97DD9"/>
    <w:rsid w:val="00FB1E5D"/>
    <w:rsid w:val="00FB7C0C"/>
    <w:rsid w:val="00FD16CE"/>
    <w:rsid w:val="00FD3D63"/>
    <w:rsid w:val="00FD5E90"/>
    <w:rsid w:val="00FE573D"/>
    <w:rsid w:val="00FF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A0CD6C"/>
  <w15:chartTrackingRefBased/>
  <w15:docId w15:val="{72682899-3A39-483D-AB86-34B8BC3BA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117971"/>
    <w:pPr>
      <w:spacing w:line="320" w:lineRule="atLeast"/>
      <w:ind w:left="737"/>
    </w:pPr>
    <w:rPr>
      <w:rFonts w:asciiTheme="majorHAnsi" w:hAnsiTheme="majorHAnsi"/>
      <w:sz w:val="20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09163A"/>
    <w:pPr>
      <w:keepNext/>
      <w:keepLines/>
      <w:numPr>
        <w:numId w:val="2"/>
      </w:numPr>
      <w:spacing w:before="600" w:after="200" w:line="720" w:lineRule="exact"/>
      <w:outlineLvl w:val="0"/>
    </w:pPr>
    <w:rPr>
      <w:rFonts w:eastAsiaTheme="majorEastAsia" w:cstheme="majorBidi"/>
      <w:color w:val="74B74A" w:themeColor="accent1"/>
      <w:sz w:val="64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328AC"/>
    <w:pPr>
      <w:keepNext/>
      <w:keepLines/>
      <w:numPr>
        <w:ilvl w:val="1"/>
        <w:numId w:val="2"/>
      </w:numPr>
      <w:spacing w:before="400" w:after="80" w:line="520" w:lineRule="exact"/>
      <w:outlineLvl w:val="1"/>
    </w:pPr>
    <w:rPr>
      <w:rFonts w:ascii="Segoe UI Light" w:eastAsiaTheme="majorEastAsia" w:hAnsi="Segoe UI Light" w:cstheme="majorBidi"/>
      <w:color w:val="5D6B74" w:themeColor="accent4"/>
      <w:sz w:val="44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2667D4"/>
    <w:pPr>
      <w:keepNext/>
      <w:keepLines/>
      <w:numPr>
        <w:ilvl w:val="2"/>
        <w:numId w:val="2"/>
      </w:numPr>
      <w:spacing w:before="240" w:after="80" w:line="440" w:lineRule="exact"/>
      <w:outlineLvl w:val="2"/>
    </w:pPr>
    <w:rPr>
      <w:rFonts w:ascii="Georgia" w:eastAsia="Arial Unicode MS" w:hAnsi="Georgia" w:cstheme="majorBidi"/>
      <w:i/>
      <w:color w:val="395B24" w:themeColor="accent1" w:themeShade="7F"/>
      <w:sz w:val="32"/>
      <w:szCs w:val="24"/>
    </w:rPr>
  </w:style>
  <w:style w:type="paragraph" w:styleId="Otsikko4">
    <w:name w:val="heading 4"/>
    <w:basedOn w:val="Normaali"/>
    <w:next w:val="Normaali"/>
    <w:link w:val="Otsikko4Char"/>
    <w:uiPriority w:val="9"/>
    <w:unhideWhenUsed/>
    <w:qFormat/>
    <w:rsid w:val="002B2361"/>
    <w:pPr>
      <w:keepNext/>
      <w:keepLines/>
      <w:numPr>
        <w:ilvl w:val="3"/>
        <w:numId w:val="2"/>
      </w:numPr>
      <w:spacing w:before="80" w:after="80" w:line="440" w:lineRule="exact"/>
      <w:contextualSpacing/>
      <w:outlineLvl w:val="3"/>
    </w:pPr>
    <w:rPr>
      <w:rFonts w:eastAsiaTheme="majorEastAsia" w:cstheme="majorBidi"/>
      <w:iCs/>
      <w:caps/>
      <w:color w:val="2C373E" w:themeColor="text2"/>
      <w:spacing w:val="20"/>
      <w:kern w:val="28"/>
      <w:sz w:val="28"/>
    </w:rPr>
  </w:style>
  <w:style w:type="paragraph" w:styleId="Otsikko5">
    <w:name w:val="heading 5"/>
    <w:basedOn w:val="Normaali"/>
    <w:next w:val="Normaali"/>
    <w:link w:val="Otsikko5Char"/>
    <w:uiPriority w:val="9"/>
    <w:unhideWhenUsed/>
    <w:qFormat/>
    <w:rsid w:val="000002DB"/>
    <w:pPr>
      <w:keepNext/>
      <w:keepLines/>
      <w:numPr>
        <w:ilvl w:val="4"/>
        <w:numId w:val="2"/>
      </w:numPr>
      <w:spacing w:before="40" w:after="40" w:line="280" w:lineRule="exact"/>
      <w:contextualSpacing/>
      <w:outlineLvl w:val="4"/>
    </w:pPr>
    <w:rPr>
      <w:rFonts w:eastAsiaTheme="majorEastAsia" w:cstheme="majorBidi"/>
      <w:caps/>
      <w:color w:val="007C44" w:themeColor="accent2"/>
      <w:spacing w:val="20"/>
      <w:kern w:val="20"/>
    </w:rPr>
  </w:style>
  <w:style w:type="paragraph" w:styleId="Otsikko6">
    <w:name w:val="heading 6"/>
    <w:basedOn w:val="Normaali"/>
    <w:next w:val="Normaali"/>
    <w:link w:val="Otsikko6Char"/>
    <w:uiPriority w:val="9"/>
    <w:unhideWhenUsed/>
    <w:qFormat/>
    <w:rsid w:val="0095737B"/>
    <w:pPr>
      <w:keepNext/>
      <w:keepLines/>
      <w:numPr>
        <w:ilvl w:val="5"/>
        <w:numId w:val="2"/>
      </w:numPr>
      <w:spacing w:before="40" w:after="40" w:line="280" w:lineRule="exact"/>
      <w:contextualSpacing/>
      <w:outlineLvl w:val="5"/>
    </w:pPr>
    <w:rPr>
      <w:rFonts w:eastAsiaTheme="majorEastAsia" w:cstheme="majorBidi"/>
      <w:caps/>
      <w:color w:val="1A2429" w:themeColor="text1"/>
      <w:spacing w:val="20"/>
      <w:kern w:val="20"/>
    </w:rPr>
  </w:style>
  <w:style w:type="paragraph" w:styleId="Otsikko7">
    <w:name w:val="heading 7"/>
    <w:basedOn w:val="Normaali"/>
    <w:next w:val="Normaali"/>
    <w:link w:val="Otsikko7Char"/>
    <w:uiPriority w:val="9"/>
    <w:unhideWhenUsed/>
    <w:qFormat/>
    <w:rsid w:val="000002DB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Cs/>
      <w:color w:val="74B74A" w:themeColor="accent1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0002DB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344852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EC7D0E"/>
    <w:pPr>
      <w:keepNext/>
      <w:keepLines/>
      <w:numPr>
        <w:ilvl w:val="8"/>
        <w:numId w:val="2"/>
      </w:numPr>
      <w:spacing w:before="200" w:after="0" w:line="240" w:lineRule="auto"/>
      <w:outlineLvl w:val="8"/>
    </w:pPr>
    <w:rPr>
      <w:rFonts w:eastAsiaTheme="majorEastAsia" w:cstheme="majorBidi"/>
      <w:i/>
      <w:iCs/>
      <w:color w:val="455F6C" w:themeColor="text1" w:themeTint="BF"/>
      <w:szCs w:val="20"/>
      <w:lang w:val="fi-FI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09163A"/>
    <w:rPr>
      <w:rFonts w:asciiTheme="majorHAnsi" w:eastAsiaTheme="majorEastAsia" w:hAnsiTheme="majorHAnsi" w:cstheme="majorBidi"/>
      <w:color w:val="74B74A" w:themeColor="accent1"/>
      <w:sz w:val="64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328AC"/>
    <w:rPr>
      <w:rFonts w:ascii="Segoe UI Light" w:eastAsiaTheme="majorEastAsia" w:hAnsi="Segoe UI Light" w:cstheme="majorBidi"/>
      <w:color w:val="5D6B74" w:themeColor="accent4"/>
      <w:sz w:val="44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2667D4"/>
    <w:rPr>
      <w:rFonts w:ascii="Georgia" w:eastAsia="Arial Unicode MS" w:hAnsi="Georgia" w:cstheme="majorBidi"/>
      <w:i/>
      <w:color w:val="395B24" w:themeColor="accent1" w:themeShade="7F"/>
      <w:sz w:val="32"/>
      <w:szCs w:val="24"/>
    </w:rPr>
  </w:style>
  <w:style w:type="character" w:customStyle="1" w:styleId="Otsikko4Char">
    <w:name w:val="Otsikko 4 Char"/>
    <w:basedOn w:val="Kappaleenoletusfontti"/>
    <w:link w:val="Otsikko4"/>
    <w:uiPriority w:val="9"/>
    <w:rsid w:val="002B2361"/>
    <w:rPr>
      <w:rFonts w:asciiTheme="majorHAnsi" w:eastAsiaTheme="majorEastAsia" w:hAnsiTheme="majorHAnsi" w:cstheme="majorBidi"/>
      <w:iCs/>
      <w:caps/>
      <w:color w:val="2C373E" w:themeColor="text2"/>
      <w:spacing w:val="20"/>
      <w:kern w:val="28"/>
      <w:sz w:val="28"/>
    </w:rPr>
  </w:style>
  <w:style w:type="character" w:customStyle="1" w:styleId="Otsikko5Char">
    <w:name w:val="Otsikko 5 Char"/>
    <w:basedOn w:val="Kappaleenoletusfontti"/>
    <w:link w:val="Otsikko5"/>
    <w:uiPriority w:val="9"/>
    <w:rsid w:val="000002DB"/>
    <w:rPr>
      <w:rFonts w:asciiTheme="majorHAnsi" w:eastAsiaTheme="majorEastAsia" w:hAnsiTheme="majorHAnsi" w:cstheme="majorBidi"/>
      <w:caps/>
      <w:color w:val="007C44" w:themeColor="accent2"/>
      <w:spacing w:val="20"/>
      <w:kern w:val="20"/>
      <w:sz w:val="20"/>
    </w:rPr>
  </w:style>
  <w:style w:type="character" w:customStyle="1" w:styleId="Otsikko6Char">
    <w:name w:val="Otsikko 6 Char"/>
    <w:basedOn w:val="Kappaleenoletusfontti"/>
    <w:link w:val="Otsikko6"/>
    <w:uiPriority w:val="9"/>
    <w:rsid w:val="0095737B"/>
    <w:rPr>
      <w:rFonts w:asciiTheme="majorHAnsi" w:eastAsiaTheme="majorEastAsia" w:hAnsiTheme="majorHAnsi" w:cstheme="majorBidi"/>
      <w:caps/>
      <w:color w:val="1A2429" w:themeColor="text1"/>
      <w:spacing w:val="20"/>
      <w:kern w:val="20"/>
      <w:sz w:val="20"/>
    </w:rPr>
  </w:style>
  <w:style w:type="paragraph" w:styleId="Otsikko">
    <w:name w:val="Title"/>
    <w:basedOn w:val="Normaali"/>
    <w:next w:val="Normaali"/>
    <w:link w:val="OtsikkoChar"/>
    <w:uiPriority w:val="10"/>
    <w:qFormat/>
    <w:rsid w:val="003669D2"/>
    <w:pPr>
      <w:spacing w:after="120" w:line="720" w:lineRule="atLeast"/>
      <w:ind w:left="0"/>
      <w:contextualSpacing/>
    </w:pPr>
    <w:rPr>
      <w:rFonts w:eastAsiaTheme="majorEastAsia" w:cstheme="majorBidi"/>
      <w:color w:val="879EAA" w:themeColor="accent3"/>
      <w:spacing w:val="-10"/>
      <w:kern w:val="28"/>
      <w:sz w:val="72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3669D2"/>
    <w:rPr>
      <w:rFonts w:asciiTheme="majorHAnsi" w:eastAsiaTheme="majorEastAsia" w:hAnsiTheme="majorHAnsi" w:cstheme="majorBidi"/>
      <w:color w:val="879EAA" w:themeColor="accent3"/>
      <w:spacing w:val="-10"/>
      <w:kern w:val="28"/>
      <w:sz w:val="72"/>
      <w:szCs w:val="56"/>
    </w:rPr>
  </w:style>
  <w:style w:type="paragraph" w:styleId="Eivli">
    <w:name w:val="No Spacing"/>
    <w:link w:val="EivliChar"/>
    <w:uiPriority w:val="1"/>
    <w:qFormat/>
    <w:rsid w:val="004F6CFD"/>
    <w:pPr>
      <w:spacing w:after="0" w:line="240" w:lineRule="auto"/>
    </w:pPr>
    <w:rPr>
      <w:rFonts w:eastAsiaTheme="minorEastAsia"/>
    </w:rPr>
  </w:style>
  <w:style w:type="character" w:customStyle="1" w:styleId="EivliChar">
    <w:name w:val="Ei väliä Char"/>
    <w:basedOn w:val="Kappaleenoletusfontti"/>
    <w:link w:val="Eivli"/>
    <w:uiPriority w:val="1"/>
    <w:rsid w:val="004F6CFD"/>
    <w:rPr>
      <w:rFonts w:eastAsiaTheme="minorEastAsia"/>
    </w:rPr>
  </w:style>
  <w:style w:type="paragraph" w:styleId="Yltunniste">
    <w:name w:val="header"/>
    <w:basedOn w:val="Normaali"/>
    <w:link w:val="YltunnisteChar"/>
    <w:unhideWhenUsed/>
    <w:rsid w:val="004F6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rsid w:val="004F6CFD"/>
  </w:style>
  <w:style w:type="paragraph" w:styleId="Alatunniste">
    <w:name w:val="footer"/>
    <w:basedOn w:val="Normaali"/>
    <w:link w:val="AlatunnisteChar"/>
    <w:uiPriority w:val="99"/>
    <w:unhideWhenUsed/>
    <w:rsid w:val="004F6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4F6CFD"/>
  </w:style>
  <w:style w:type="character" w:styleId="Paikkamerkkiteksti">
    <w:name w:val="Placeholder Text"/>
    <w:basedOn w:val="Kappaleenoletusfontti"/>
    <w:uiPriority w:val="99"/>
    <w:semiHidden/>
    <w:rsid w:val="00DF79C9"/>
    <w:rPr>
      <w:color w:val="808080"/>
    </w:rPr>
  </w:style>
  <w:style w:type="paragraph" w:customStyle="1" w:styleId="vedos-luonnos-hyvaksytty">
    <w:name w:val="vedos-luonnos-hyvaksytty"/>
    <w:basedOn w:val="Otsikko4"/>
    <w:link w:val="vedos-luonnos-hyvaksyttyChar"/>
    <w:qFormat/>
    <w:rsid w:val="00EE2E15"/>
    <w:pPr>
      <w:numPr>
        <w:ilvl w:val="0"/>
        <w:numId w:val="0"/>
      </w:numPr>
      <w:spacing w:before="0" w:after="0" w:line="240" w:lineRule="auto"/>
      <w:jc w:val="right"/>
    </w:pPr>
    <w:rPr>
      <w:color w:val="FFFFFF" w:themeColor="background1"/>
    </w:rPr>
  </w:style>
  <w:style w:type="paragraph" w:customStyle="1" w:styleId="Kuvateksti">
    <w:name w:val="Kuvateksti"/>
    <w:basedOn w:val="Otsikko6"/>
    <w:link w:val="KuvatekstiChar"/>
    <w:rsid w:val="00BD26E1"/>
    <w:rPr>
      <w:caps w:val="0"/>
      <w:spacing w:val="0"/>
    </w:rPr>
  </w:style>
  <w:style w:type="character" w:customStyle="1" w:styleId="vedos-luonnos-hyvaksyttyChar">
    <w:name w:val="vedos-luonnos-hyvaksytty Char"/>
    <w:basedOn w:val="Otsikko4Char"/>
    <w:link w:val="vedos-luonnos-hyvaksytty"/>
    <w:rsid w:val="00EE2E15"/>
    <w:rPr>
      <w:rFonts w:asciiTheme="majorHAnsi" w:eastAsiaTheme="majorEastAsia" w:hAnsiTheme="majorHAnsi" w:cstheme="majorBidi"/>
      <w:iCs/>
      <w:caps/>
      <w:color w:val="FFFFFF" w:themeColor="background1"/>
      <w:spacing w:val="20"/>
      <w:kern w:val="28"/>
      <w:sz w:val="28"/>
    </w:rPr>
  </w:style>
  <w:style w:type="table" w:styleId="TaulukkoRuudukko">
    <w:name w:val="Table Grid"/>
    <w:basedOn w:val="Normaalitaulukko"/>
    <w:rsid w:val="00A960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uvatekstiChar">
    <w:name w:val="Kuvateksti Char"/>
    <w:basedOn w:val="Otsikko6Char"/>
    <w:link w:val="Kuvateksti"/>
    <w:rsid w:val="00BD26E1"/>
    <w:rPr>
      <w:rFonts w:asciiTheme="majorHAnsi" w:eastAsiaTheme="majorEastAsia" w:hAnsiTheme="majorHAnsi" w:cstheme="majorBidi"/>
      <w:caps w:val="0"/>
      <w:color w:val="5D6B74" w:themeColor="accent4"/>
      <w:spacing w:val="20"/>
      <w:kern w:val="20"/>
      <w:sz w:val="20"/>
    </w:rPr>
  </w:style>
  <w:style w:type="character" w:customStyle="1" w:styleId="Otsikko7Char">
    <w:name w:val="Otsikko 7 Char"/>
    <w:basedOn w:val="Kappaleenoletusfontti"/>
    <w:link w:val="Otsikko7"/>
    <w:uiPriority w:val="9"/>
    <w:rsid w:val="000002DB"/>
    <w:rPr>
      <w:rFonts w:asciiTheme="majorHAnsi" w:eastAsiaTheme="majorEastAsia" w:hAnsiTheme="majorHAnsi" w:cstheme="majorBidi"/>
      <w:iCs/>
      <w:color w:val="74B74A" w:themeColor="accent1"/>
      <w:sz w:val="20"/>
    </w:rPr>
  </w:style>
  <w:style w:type="table" w:customStyle="1" w:styleId="SystemsGardenvalkoinentaulukko">
    <w:name w:val="Systems Garden valkoinen taulukko"/>
    <w:basedOn w:val="Normaalitaulukko"/>
    <w:uiPriority w:val="99"/>
    <w:rsid w:val="005139E1"/>
    <w:pPr>
      <w:spacing w:after="0" w:line="240" w:lineRule="auto"/>
    </w:pPr>
    <w:tblPr>
      <w:tblStyleRowBandSize w:val="1"/>
      <w:tblStyleColBandSize w:val="1"/>
      <w:tblBorders>
        <w:insideH w:val="single" w:sz="4" w:space="0" w:color="74B74A" w:themeColor="accent1"/>
      </w:tblBorders>
      <w:tblCellMar>
        <w:top w:w="113" w:type="dxa"/>
        <w:left w:w="227" w:type="dxa"/>
        <w:bottom w:w="113" w:type="dxa"/>
        <w:right w:w="227" w:type="dxa"/>
      </w:tblCellMar>
    </w:tblPr>
    <w:tcPr>
      <w:vAlign w:val="center"/>
    </w:tcPr>
    <w:tblStylePr w:type="firstRow">
      <w:rPr>
        <w:rFonts w:asciiTheme="majorHAnsi" w:hAnsiTheme="majorHAnsi"/>
        <w:caps/>
        <w:smallCaps w:val="0"/>
        <w:color w:val="74B74A" w:themeColor="accent1"/>
        <w:spacing w:val="20"/>
        <w:sz w:val="22"/>
      </w:rPr>
      <w:tblPr/>
      <w:tcPr>
        <w:tcBorders>
          <w:bottom w:val="single" w:sz="4" w:space="0" w:color="74B74A" w:themeColor="accent1"/>
        </w:tcBorders>
      </w:tcPr>
    </w:tblStylePr>
    <w:tblStylePr w:type="lastRow">
      <w:rPr>
        <w:rFonts w:asciiTheme="minorHAnsi" w:hAnsiTheme="minorHAnsi"/>
        <w:color w:val="74B74A" w:themeColor="accent1"/>
      </w:rPr>
      <w:tblPr/>
      <w:tcPr>
        <w:tcBorders>
          <w:top w:val="single" w:sz="4" w:space="0" w:color="74B74A" w:themeColor="accent1"/>
        </w:tcBorders>
      </w:tcPr>
    </w:tblStylePr>
    <w:tblStylePr w:type="band1Horz">
      <w:tblPr/>
      <w:tcPr>
        <w:shd w:val="clear" w:color="auto" w:fill="F8FCEE"/>
      </w:tcPr>
    </w:tblStylePr>
    <w:tblStylePr w:type="band2Horz">
      <w:tblPr/>
      <w:tcPr>
        <w:tcBorders>
          <w:bottom w:val="single" w:sz="4" w:space="0" w:color="74B74A" w:themeColor="accent1"/>
        </w:tcBorders>
      </w:tcPr>
    </w:tblStylePr>
  </w:style>
  <w:style w:type="table" w:styleId="Vaaleataulukkoruudukko">
    <w:name w:val="Grid Table Light"/>
    <w:basedOn w:val="Normaalitaulukko"/>
    <w:uiPriority w:val="40"/>
    <w:rsid w:val="00AE1D9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ystemsGardentummataulukko">
    <w:name w:val="Systems Garden tumma taulukko"/>
    <w:basedOn w:val="Normaalitaulukko"/>
    <w:uiPriority w:val="99"/>
    <w:rsid w:val="008D6E19"/>
    <w:pPr>
      <w:spacing w:after="0" w:line="240" w:lineRule="auto"/>
    </w:pPr>
    <w:tblPr>
      <w:tblStyleRowBandSize w:val="1"/>
      <w:tblCellMar>
        <w:top w:w="113" w:type="dxa"/>
        <w:left w:w="227" w:type="dxa"/>
        <w:bottom w:w="113" w:type="dxa"/>
        <w:right w:w="227" w:type="dxa"/>
      </w:tblCellMar>
    </w:tblPr>
    <w:tcPr>
      <w:shd w:val="clear" w:color="auto" w:fill="2C373E" w:themeFill="text2"/>
      <w:vAlign w:val="center"/>
    </w:tcPr>
    <w:tblStylePr w:type="firstRow">
      <w:rPr>
        <w:rFonts w:asciiTheme="majorHAnsi" w:hAnsiTheme="majorHAnsi"/>
        <w:caps/>
        <w:smallCaps w:val="0"/>
        <w:color w:val="FFFFFF" w:themeColor="background1"/>
        <w:spacing w:val="20"/>
      </w:rPr>
    </w:tblStylePr>
    <w:tblStylePr w:type="lastRow">
      <w:rPr>
        <w:color w:val="FFFFFF" w:themeColor="background1"/>
      </w:rPr>
      <w:tblPr/>
      <w:tcPr>
        <w:shd w:val="clear" w:color="auto" w:fill="5D6B74" w:themeFill="accent4"/>
      </w:tcPr>
    </w:tblStylePr>
    <w:tblStylePr w:type="band1Horz">
      <w:pPr>
        <w:jc w:val="left"/>
      </w:pPr>
      <w:tblPr/>
      <w:tcPr>
        <w:shd w:val="clear" w:color="auto" w:fill="21292E" w:themeFill="text2" w:themeFillShade="BF"/>
      </w:tcPr>
    </w:tblStylePr>
  </w:style>
  <w:style w:type="paragraph" w:styleId="Kuvaotsikko">
    <w:name w:val="caption"/>
    <w:basedOn w:val="Kuvateksti"/>
    <w:next w:val="Normaali"/>
    <w:uiPriority w:val="35"/>
    <w:unhideWhenUsed/>
    <w:qFormat/>
    <w:rsid w:val="0099132D"/>
    <w:pPr>
      <w:numPr>
        <w:ilvl w:val="0"/>
        <w:numId w:val="0"/>
      </w:numPr>
    </w:pPr>
    <w:rPr>
      <w:noProof/>
      <w:sz w:val="18"/>
    </w:rPr>
  </w:style>
  <w:style w:type="paragraph" w:styleId="Luettelokappale">
    <w:name w:val="List Paragraph"/>
    <w:basedOn w:val="Normaali"/>
    <w:link w:val="LuettelokappaleChar"/>
    <w:uiPriority w:val="34"/>
    <w:qFormat/>
    <w:rsid w:val="0099132D"/>
    <w:pPr>
      <w:numPr>
        <w:numId w:val="26"/>
      </w:numPr>
      <w:spacing w:after="80"/>
    </w:pPr>
    <w:rPr>
      <w:kern w:val="20"/>
    </w:rPr>
  </w:style>
  <w:style w:type="character" w:styleId="Voimakas">
    <w:name w:val="Strong"/>
    <w:basedOn w:val="Kappaleenoletusfontti"/>
    <w:uiPriority w:val="22"/>
    <w:qFormat/>
    <w:rsid w:val="00AA1F3C"/>
    <w:rPr>
      <w:rFonts w:ascii="Segoe UI Semibold" w:hAnsi="Segoe UI Semibold"/>
      <w:b w:val="0"/>
      <w:bCs/>
    </w:rPr>
  </w:style>
  <w:style w:type="character" w:styleId="Hienovarainenkorostus">
    <w:name w:val="Subtle Emphasis"/>
    <w:basedOn w:val="Kappaleenoletusfontti"/>
    <w:uiPriority w:val="19"/>
    <w:qFormat/>
    <w:rsid w:val="00AA1F3C"/>
    <w:rPr>
      <w:i/>
      <w:iCs/>
      <w:color w:val="455F6C" w:themeColor="text1" w:themeTint="BF"/>
    </w:rPr>
  </w:style>
  <w:style w:type="character" w:styleId="Korostus">
    <w:name w:val="Emphasis"/>
    <w:basedOn w:val="Kappaleenoletusfontti"/>
    <w:uiPriority w:val="20"/>
    <w:qFormat/>
    <w:rsid w:val="00AA1F3C"/>
    <w:rPr>
      <w:i w:val="0"/>
      <w:iCs/>
      <w:color w:val="007C44" w:themeColor="accent2"/>
    </w:rPr>
  </w:style>
  <w:style w:type="character" w:styleId="Voimakaskorostus">
    <w:name w:val="Intense Emphasis"/>
    <w:basedOn w:val="Otsikko1Char"/>
    <w:uiPriority w:val="21"/>
    <w:qFormat/>
    <w:rsid w:val="0038128E"/>
    <w:rPr>
      <w:rFonts w:ascii="Georgia" w:eastAsiaTheme="majorEastAsia" w:hAnsi="Georgia" w:cstheme="majorBidi"/>
      <w:i/>
      <w:iCs/>
      <w:color w:val="5D6B74" w:themeColor="accent4"/>
      <w:kern w:val="2"/>
      <w:sz w:val="22"/>
      <w:szCs w:val="32"/>
      <w:bdr w:val="single" w:sz="48" w:space="0" w:color="DFE7EC" w:themeColor="background2"/>
      <w:shd w:val="clear" w:color="auto" w:fill="DFE7EC" w:themeFill="background2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0002DB"/>
    <w:rPr>
      <w:rFonts w:asciiTheme="majorHAnsi" w:eastAsiaTheme="majorEastAsia" w:hAnsiTheme="majorHAnsi" w:cstheme="majorBidi"/>
      <w:color w:val="344852" w:themeColor="text1" w:themeTint="D8"/>
      <w:sz w:val="21"/>
      <w:szCs w:val="21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A16D11"/>
    <w:pPr>
      <w:ind w:left="0"/>
    </w:pPr>
    <w:rPr>
      <w:color w:val="74B74A" w:themeColor="accent1"/>
      <w:sz w:val="40"/>
    </w:rPr>
  </w:style>
  <w:style w:type="character" w:customStyle="1" w:styleId="AlaotsikkoChar">
    <w:name w:val="Alaotsikko Char"/>
    <w:basedOn w:val="Kappaleenoletusfontti"/>
    <w:link w:val="Alaotsikko"/>
    <w:uiPriority w:val="11"/>
    <w:rsid w:val="00A16D11"/>
    <w:rPr>
      <w:rFonts w:asciiTheme="majorHAnsi" w:hAnsiTheme="majorHAnsi"/>
      <w:color w:val="74B74A" w:themeColor="accent1"/>
      <w:sz w:val="40"/>
    </w:rPr>
  </w:style>
  <w:style w:type="paragraph" w:styleId="Lainaus">
    <w:name w:val="Quote"/>
    <w:basedOn w:val="Normaali"/>
    <w:next w:val="Normaali"/>
    <w:link w:val="LainausChar"/>
    <w:uiPriority w:val="29"/>
    <w:qFormat/>
    <w:rsid w:val="009200EE"/>
    <w:pPr>
      <w:pBdr>
        <w:left w:val="single" w:sz="2" w:space="10" w:color="74B74A" w:themeColor="accent1"/>
        <w:bottom w:val="single" w:sz="48" w:space="1" w:color="FFFFFF" w:themeColor="background1"/>
      </w:pBdr>
      <w:spacing w:before="80" w:after="80"/>
      <w:ind w:left="1134" w:right="1134"/>
    </w:pPr>
    <w:rPr>
      <w:i/>
      <w:iCs/>
      <w:color w:val="455F6C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rsid w:val="009200EE"/>
    <w:rPr>
      <w:rFonts w:asciiTheme="majorHAnsi" w:hAnsiTheme="majorHAnsi"/>
      <w:i/>
      <w:iCs/>
      <w:color w:val="455F6C" w:themeColor="text1" w:themeTint="BF"/>
      <w:sz w:val="20"/>
    </w:rPr>
  </w:style>
  <w:style w:type="character" w:styleId="Hienovarainenviittaus">
    <w:name w:val="Subtle Reference"/>
    <w:basedOn w:val="Kappaleenoletusfontti"/>
    <w:uiPriority w:val="31"/>
    <w:qFormat/>
    <w:rsid w:val="009200EE"/>
    <w:rPr>
      <w:caps w:val="0"/>
      <w:smallCaps w:val="0"/>
      <w:color w:val="7CB9B7" w:themeColor="accent6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38128E"/>
    <w:pPr>
      <w:pBdr>
        <w:top w:val="single" w:sz="4" w:space="10" w:color="74B74A" w:themeColor="accent1"/>
        <w:bottom w:val="single" w:sz="4" w:space="10" w:color="74B74A" w:themeColor="accent1"/>
      </w:pBdr>
      <w:spacing w:before="360" w:after="360"/>
      <w:ind w:left="1134" w:right="1134"/>
      <w:jc w:val="center"/>
    </w:pPr>
    <w:rPr>
      <w:i/>
      <w:iCs/>
      <w:color w:val="74B74A" w:themeColor="accent1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38128E"/>
    <w:rPr>
      <w:rFonts w:asciiTheme="majorHAnsi" w:hAnsiTheme="majorHAnsi"/>
      <w:i/>
      <w:iCs/>
      <w:color w:val="74B74A" w:themeColor="accent1"/>
      <w:sz w:val="20"/>
    </w:rPr>
  </w:style>
  <w:style w:type="character" w:styleId="Erottuvaviittaus">
    <w:name w:val="Intense Reference"/>
    <w:basedOn w:val="Kappaleenoletusfontti"/>
    <w:uiPriority w:val="32"/>
    <w:qFormat/>
    <w:rsid w:val="0038128E"/>
    <w:rPr>
      <w:rFonts w:ascii="Segoe UI Semibold" w:hAnsi="Segoe UI Semibold"/>
      <w:b w:val="0"/>
      <w:bCs/>
      <w:i w:val="0"/>
      <w:caps w:val="0"/>
      <w:smallCaps w:val="0"/>
      <w:color w:val="7CB9B7" w:themeColor="accent6" w:themeShade="BF"/>
      <w:spacing w:val="5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EC7D0E"/>
    <w:rPr>
      <w:rFonts w:asciiTheme="majorHAnsi" w:eastAsiaTheme="majorEastAsia" w:hAnsiTheme="majorHAnsi" w:cstheme="majorBidi"/>
      <w:i/>
      <w:iCs/>
      <w:color w:val="455F6C" w:themeColor="text1" w:themeTint="BF"/>
      <w:sz w:val="20"/>
      <w:szCs w:val="20"/>
      <w:lang w:val="fi-FI"/>
    </w:rPr>
  </w:style>
  <w:style w:type="paragraph" w:styleId="NormaaliWWW">
    <w:name w:val="Normal (Web)"/>
    <w:basedOn w:val="Normaali"/>
    <w:uiPriority w:val="99"/>
    <w:unhideWhenUsed/>
    <w:rsid w:val="00EC7D0E"/>
    <w:pPr>
      <w:spacing w:before="100" w:beforeAutospacing="1" w:after="100" w:afterAutospacing="1" w:line="240" w:lineRule="auto"/>
      <w:ind w:left="680"/>
    </w:pPr>
    <w:rPr>
      <w:rFonts w:ascii="Times New Roman" w:eastAsia="Times New Roman" w:hAnsi="Times New Roman" w:cs="Times New Roman"/>
      <w:sz w:val="24"/>
      <w:szCs w:val="24"/>
      <w:lang w:val="fi-FI" w:eastAsia="fi-FI"/>
    </w:rPr>
  </w:style>
  <w:style w:type="character" w:styleId="Hyperlinkki">
    <w:name w:val="Hyperlink"/>
    <w:basedOn w:val="Kappaleenoletusfontti"/>
    <w:uiPriority w:val="99"/>
    <w:unhideWhenUsed/>
    <w:rsid w:val="00EC7D0E"/>
    <w:rPr>
      <w:color w:val="0000FF"/>
      <w:u w:val="single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E04F00"/>
    <w:pPr>
      <w:numPr>
        <w:numId w:val="0"/>
      </w:numPr>
      <w:spacing w:before="480" w:after="480" w:line="240" w:lineRule="auto"/>
      <w:outlineLvl w:val="9"/>
    </w:pPr>
    <w:rPr>
      <w:b/>
      <w:bCs/>
      <w:color w:val="568936" w:themeColor="accent1" w:themeShade="BF"/>
      <w:sz w:val="28"/>
      <w:szCs w:val="28"/>
    </w:rPr>
  </w:style>
  <w:style w:type="paragraph" w:styleId="Sisluet1">
    <w:name w:val="toc 1"/>
    <w:basedOn w:val="Normaali"/>
    <w:next w:val="Normaali"/>
    <w:autoRedefine/>
    <w:uiPriority w:val="39"/>
    <w:unhideWhenUsed/>
    <w:rsid w:val="002B2361"/>
    <w:pPr>
      <w:tabs>
        <w:tab w:val="left" w:pos="720"/>
        <w:tab w:val="right" w:leader="dot" w:pos="9628"/>
      </w:tabs>
      <w:spacing w:after="100" w:line="240" w:lineRule="auto"/>
    </w:pPr>
    <w:rPr>
      <w:color w:val="74B74A" w:themeColor="accent1"/>
      <w:sz w:val="24"/>
      <w:lang w:val="fi-FI"/>
    </w:rPr>
  </w:style>
  <w:style w:type="paragraph" w:styleId="Sisluet2">
    <w:name w:val="toc 2"/>
    <w:basedOn w:val="Normaali"/>
    <w:next w:val="Normaali"/>
    <w:autoRedefine/>
    <w:uiPriority w:val="39"/>
    <w:unhideWhenUsed/>
    <w:rsid w:val="002B2361"/>
    <w:pPr>
      <w:tabs>
        <w:tab w:val="left" w:pos="720"/>
        <w:tab w:val="right" w:leader="dot" w:pos="9628"/>
      </w:tabs>
      <w:spacing w:after="100" w:line="240" w:lineRule="auto"/>
    </w:pPr>
    <w:rPr>
      <w:rFonts w:asciiTheme="minorHAnsi" w:hAnsiTheme="minorHAnsi"/>
      <w:noProof/>
      <w:color w:val="1A2429" w:themeColor="text1"/>
      <w:sz w:val="18"/>
      <w:lang w:val="fi-FI"/>
    </w:rPr>
  </w:style>
  <w:style w:type="paragraph" w:styleId="Sisluet3">
    <w:name w:val="toc 3"/>
    <w:basedOn w:val="Normaali"/>
    <w:next w:val="Normaali"/>
    <w:autoRedefine/>
    <w:uiPriority w:val="39"/>
    <w:unhideWhenUsed/>
    <w:rsid w:val="002B2361"/>
    <w:pPr>
      <w:tabs>
        <w:tab w:val="left" w:pos="720"/>
        <w:tab w:val="right" w:leader="dot" w:pos="9634"/>
      </w:tabs>
      <w:spacing w:after="100" w:line="240" w:lineRule="auto"/>
      <w:ind w:left="720"/>
    </w:pPr>
    <w:rPr>
      <w:rFonts w:asciiTheme="minorHAnsi" w:hAnsiTheme="minorHAnsi"/>
      <w:color w:val="879EAA" w:themeColor="accent3"/>
      <w:sz w:val="18"/>
      <w:lang w:val="fi-FI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EC7D0E"/>
    <w:pPr>
      <w:spacing w:after="0" w:line="240" w:lineRule="auto"/>
      <w:ind w:left="680"/>
    </w:pPr>
    <w:rPr>
      <w:rFonts w:ascii="Tahoma" w:hAnsi="Tahoma" w:cs="Tahoma"/>
      <w:sz w:val="16"/>
      <w:szCs w:val="16"/>
      <w:lang w:val="fi-FI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C7D0E"/>
    <w:rPr>
      <w:rFonts w:ascii="Tahoma" w:hAnsi="Tahoma" w:cs="Tahoma"/>
      <w:sz w:val="16"/>
      <w:szCs w:val="16"/>
      <w:lang w:val="fi-FI"/>
    </w:rPr>
  </w:style>
  <w:style w:type="table" w:customStyle="1" w:styleId="LightShading-Accent11">
    <w:name w:val="Light Shading - Accent 11"/>
    <w:basedOn w:val="Normaalitaulukko"/>
    <w:uiPriority w:val="60"/>
    <w:rsid w:val="00EC7D0E"/>
    <w:pPr>
      <w:spacing w:after="0" w:line="240" w:lineRule="auto"/>
    </w:pPr>
    <w:rPr>
      <w:color w:val="568936" w:themeColor="accent1" w:themeShade="BF"/>
      <w:lang w:val="fi-FI"/>
    </w:rPr>
    <w:tblPr>
      <w:tblStyleRowBandSize w:val="1"/>
      <w:tblStyleColBandSize w:val="1"/>
      <w:tblBorders>
        <w:top w:val="single" w:sz="8" w:space="0" w:color="74B74A" w:themeColor="accent1"/>
        <w:bottom w:val="single" w:sz="8" w:space="0" w:color="74B74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74A" w:themeColor="accent1"/>
          <w:left w:val="nil"/>
          <w:bottom w:val="single" w:sz="8" w:space="0" w:color="74B74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74A" w:themeColor="accent1"/>
          <w:left w:val="nil"/>
          <w:bottom w:val="single" w:sz="8" w:space="0" w:color="74B74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D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DD2" w:themeFill="accent1" w:themeFillTint="3F"/>
      </w:tcPr>
    </w:tblStylePr>
  </w:style>
  <w:style w:type="table" w:styleId="Normaaliruudukko1-korostus2">
    <w:name w:val="Medium Grid 1 Accent 2"/>
    <w:basedOn w:val="Normaalitaulukko"/>
    <w:uiPriority w:val="67"/>
    <w:rsid w:val="00EC7D0E"/>
    <w:pPr>
      <w:spacing w:after="0" w:line="240" w:lineRule="auto"/>
    </w:pPr>
    <w:rPr>
      <w:lang w:val="fi-FI"/>
    </w:rPr>
    <w:tblPr>
      <w:tblStyleRowBandSize w:val="1"/>
      <w:tblStyleColBandSize w:val="1"/>
      <w:tblBorders>
        <w:top w:val="single" w:sz="8" w:space="0" w:color="00DC78" w:themeColor="accent2" w:themeTint="BF"/>
        <w:left w:val="single" w:sz="8" w:space="0" w:color="00DC78" w:themeColor="accent2" w:themeTint="BF"/>
        <w:bottom w:val="single" w:sz="8" w:space="0" w:color="00DC78" w:themeColor="accent2" w:themeTint="BF"/>
        <w:right w:val="single" w:sz="8" w:space="0" w:color="00DC78" w:themeColor="accent2" w:themeTint="BF"/>
        <w:insideH w:val="single" w:sz="8" w:space="0" w:color="00DC78" w:themeColor="accent2" w:themeTint="BF"/>
        <w:insideV w:val="single" w:sz="8" w:space="0" w:color="00DC78" w:themeColor="accent2" w:themeTint="BF"/>
      </w:tblBorders>
    </w:tblPr>
    <w:tcPr>
      <w:shd w:val="clear" w:color="auto" w:fill="9FFF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DC7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EFFA7" w:themeFill="accent2" w:themeFillTint="7F"/>
      </w:tcPr>
    </w:tblStylePr>
    <w:tblStylePr w:type="band1Horz">
      <w:tblPr/>
      <w:tcPr>
        <w:shd w:val="clear" w:color="auto" w:fill="3EFFA7" w:themeFill="accent2" w:themeFillTint="7F"/>
      </w:tcPr>
    </w:tblStylePr>
  </w:style>
  <w:style w:type="table" w:styleId="Vaaleavarjostus-korostus2">
    <w:name w:val="Light Shading Accent 2"/>
    <w:basedOn w:val="Normaalitaulukko"/>
    <w:uiPriority w:val="60"/>
    <w:rsid w:val="00EC7D0E"/>
    <w:pPr>
      <w:spacing w:after="0" w:line="240" w:lineRule="auto"/>
    </w:pPr>
    <w:rPr>
      <w:color w:val="005C32" w:themeColor="accent2" w:themeShade="BF"/>
      <w:lang w:val="fi-FI"/>
    </w:rPr>
    <w:tblPr>
      <w:tblStyleRowBandSize w:val="1"/>
      <w:tblStyleColBandSize w:val="1"/>
      <w:tblBorders>
        <w:top w:val="single" w:sz="8" w:space="0" w:color="007C44" w:themeColor="accent2"/>
        <w:bottom w:val="single" w:sz="8" w:space="0" w:color="007C44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C44" w:themeColor="accent2"/>
          <w:left w:val="nil"/>
          <w:bottom w:val="single" w:sz="8" w:space="0" w:color="007C4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C44" w:themeColor="accent2"/>
          <w:left w:val="nil"/>
          <w:bottom w:val="single" w:sz="8" w:space="0" w:color="007C4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FF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FFD3" w:themeFill="accent2" w:themeFillTint="3F"/>
      </w:tcPr>
    </w:tblStylePr>
  </w:style>
  <w:style w:type="table" w:customStyle="1" w:styleId="LightShading-Accent12">
    <w:name w:val="Light Shading - Accent 12"/>
    <w:basedOn w:val="Normaalitaulukko"/>
    <w:uiPriority w:val="60"/>
    <w:rsid w:val="00EC7D0E"/>
    <w:pPr>
      <w:spacing w:after="0" w:line="240" w:lineRule="auto"/>
    </w:pPr>
    <w:rPr>
      <w:color w:val="568936" w:themeColor="accent1" w:themeShade="BF"/>
      <w:lang w:val="fi-FI"/>
    </w:rPr>
    <w:tblPr>
      <w:tblStyleRowBandSize w:val="1"/>
      <w:tblStyleColBandSize w:val="1"/>
      <w:tblInd w:w="680" w:type="dxa"/>
      <w:tblBorders>
        <w:top w:val="single" w:sz="8" w:space="0" w:color="74B74A" w:themeColor="accent1"/>
        <w:bottom w:val="single" w:sz="8" w:space="0" w:color="74B74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74A" w:themeColor="accent1"/>
          <w:left w:val="nil"/>
          <w:bottom w:val="single" w:sz="8" w:space="0" w:color="74B74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74A" w:themeColor="accent1"/>
          <w:left w:val="nil"/>
          <w:bottom w:val="single" w:sz="8" w:space="0" w:color="74B74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D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DD2" w:themeFill="accent1" w:themeFillTint="3F"/>
      </w:tcPr>
    </w:tblStylePr>
  </w:style>
  <w:style w:type="paragraph" w:styleId="Leipteksti">
    <w:name w:val="Body Text"/>
    <w:basedOn w:val="Normaali"/>
    <w:link w:val="LeiptekstiChar"/>
    <w:rsid w:val="00EC7D0E"/>
    <w:pPr>
      <w:spacing w:after="0" w:line="240" w:lineRule="auto"/>
      <w:ind w:left="680"/>
      <w:jc w:val="both"/>
    </w:pPr>
    <w:rPr>
      <w:rFonts w:ascii="Arial" w:eastAsia="Times New Roman" w:hAnsi="Arial" w:cs="Arial"/>
      <w:sz w:val="16"/>
      <w:szCs w:val="16"/>
      <w:lang w:val="fi-FI"/>
    </w:rPr>
  </w:style>
  <w:style w:type="character" w:customStyle="1" w:styleId="LeiptekstiChar">
    <w:name w:val="Leipäteksti Char"/>
    <w:basedOn w:val="Kappaleenoletusfontti"/>
    <w:link w:val="Leipteksti"/>
    <w:rsid w:val="00EC7D0E"/>
    <w:rPr>
      <w:rFonts w:ascii="Arial" w:eastAsia="Times New Roman" w:hAnsi="Arial" w:cs="Arial"/>
      <w:sz w:val="16"/>
      <w:szCs w:val="16"/>
      <w:lang w:val="fi-FI"/>
    </w:rPr>
  </w:style>
  <w:style w:type="table" w:styleId="Vaalealuettelo-korostus2">
    <w:name w:val="Light List Accent 2"/>
    <w:basedOn w:val="Normaalitaulukko"/>
    <w:uiPriority w:val="61"/>
    <w:rsid w:val="00EC7D0E"/>
    <w:pPr>
      <w:spacing w:after="0" w:line="240" w:lineRule="auto"/>
    </w:pPr>
    <w:rPr>
      <w:lang w:val="fi-FI"/>
    </w:rPr>
    <w:tblPr>
      <w:tblStyleRowBandSize w:val="1"/>
      <w:tblStyleColBandSize w:val="1"/>
      <w:tblBorders>
        <w:top w:val="single" w:sz="8" w:space="0" w:color="007C44" w:themeColor="accent2"/>
        <w:left w:val="single" w:sz="8" w:space="0" w:color="007C44" w:themeColor="accent2"/>
        <w:bottom w:val="single" w:sz="8" w:space="0" w:color="007C44" w:themeColor="accent2"/>
        <w:right w:val="single" w:sz="8" w:space="0" w:color="007C44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C4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C44" w:themeColor="accent2"/>
          <w:left w:val="single" w:sz="8" w:space="0" w:color="007C44" w:themeColor="accent2"/>
          <w:bottom w:val="single" w:sz="8" w:space="0" w:color="007C44" w:themeColor="accent2"/>
          <w:right w:val="single" w:sz="8" w:space="0" w:color="007C4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C44" w:themeColor="accent2"/>
          <w:left w:val="single" w:sz="8" w:space="0" w:color="007C44" w:themeColor="accent2"/>
          <w:bottom w:val="single" w:sz="8" w:space="0" w:color="007C44" w:themeColor="accent2"/>
          <w:right w:val="single" w:sz="8" w:space="0" w:color="007C44" w:themeColor="accent2"/>
        </w:tcBorders>
      </w:tcPr>
    </w:tblStylePr>
    <w:tblStylePr w:type="band1Horz">
      <w:tblPr/>
      <w:tcPr>
        <w:tcBorders>
          <w:top w:val="single" w:sz="8" w:space="0" w:color="007C44" w:themeColor="accent2"/>
          <w:left w:val="single" w:sz="8" w:space="0" w:color="007C44" w:themeColor="accent2"/>
          <w:bottom w:val="single" w:sz="8" w:space="0" w:color="007C44" w:themeColor="accent2"/>
          <w:right w:val="single" w:sz="8" w:space="0" w:color="007C44" w:themeColor="accent2"/>
        </w:tcBorders>
      </w:tcPr>
    </w:tblStylePr>
  </w:style>
  <w:style w:type="character" w:styleId="Kommentinviite">
    <w:name w:val="annotation reference"/>
    <w:basedOn w:val="Kappaleenoletusfontti"/>
    <w:uiPriority w:val="99"/>
    <w:semiHidden/>
    <w:unhideWhenUsed/>
    <w:rsid w:val="00EC7D0E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EC7D0E"/>
    <w:pPr>
      <w:spacing w:after="200" w:line="240" w:lineRule="auto"/>
      <w:ind w:left="680"/>
    </w:pPr>
    <w:rPr>
      <w:rFonts w:asciiTheme="minorHAnsi" w:hAnsiTheme="minorHAnsi"/>
      <w:szCs w:val="20"/>
      <w:lang w:val="fi-FI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EC7D0E"/>
    <w:rPr>
      <w:sz w:val="20"/>
      <w:szCs w:val="20"/>
      <w:lang w:val="fi-FI"/>
    </w:rPr>
  </w:style>
  <w:style w:type="paragraph" w:customStyle="1" w:styleId="IBSNormaaliSisennetty">
    <w:name w:val="IBS Normaali Sisennetty"/>
    <w:basedOn w:val="Normaali"/>
    <w:rsid w:val="00EC7D0E"/>
    <w:pPr>
      <w:spacing w:before="180" w:after="60" w:line="240" w:lineRule="auto"/>
      <w:ind w:left="1134"/>
    </w:pPr>
    <w:rPr>
      <w:rFonts w:ascii="Arial" w:eastAsia="Times New Roman" w:hAnsi="Arial" w:cs="Arial"/>
      <w:sz w:val="24"/>
      <w:szCs w:val="24"/>
      <w:lang w:val="fi-FI" w:eastAsia="fi-FI"/>
    </w:rPr>
  </w:style>
  <w:style w:type="table" w:customStyle="1" w:styleId="LightShading-Accent13">
    <w:name w:val="Light Shading - Accent 13"/>
    <w:basedOn w:val="Normaalitaulukko"/>
    <w:uiPriority w:val="60"/>
    <w:rsid w:val="00EC7D0E"/>
    <w:pPr>
      <w:spacing w:after="0" w:line="240" w:lineRule="auto"/>
    </w:pPr>
    <w:rPr>
      <w:color w:val="568936" w:themeColor="accent1" w:themeShade="BF"/>
      <w:lang w:val="fi-FI"/>
    </w:rPr>
    <w:tblPr>
      <w:tblStyleRowBandSize w:val="1"/>
      <w:tblStyleColBandSize w:val="1"/>
      <w:tblBorders>
        <w:top w:val="single" w:sz="8" w:space="0" w:color="74B74A" w:themeColor="accent1"/>
        <w:bottom w:val="single" w:sz="8" w:space="0" w:color="74B74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74A" w:themeColor="accent1"/>
          <w:left w:val="nil"/>
          <w:bottom w:val="single" w:sz="8" w:space="0" w:color="74B74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B74A" w:themeColor="accent1"/>
          <w:left w:val="nil"/>
          <w:bottom w:val="single" w:sz="8" w:space="0" w:color="74B74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D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DD2" w:themeFill="accent1" w:themeFillTint="3F"/>
      </w:tcPr>
    </w:tblStylePr>
  </w:style>
  <w:style w:type="paragraph" w:customStyle="1" w:styleId="Taulukonteksti">
    <w:name w:val="Taulukonteksti"/>
    <w:basedOn w:val="Normaali"/>
    <w:link w:val="TaulukontekstiChar"/>
    <w:rsid w:val="00EC7D0E"/>
    <w:pPr>
      <w:spacing w:before="80" w:after="120" w:line="240" w:lineRule="auto"/>
      <w:ind w:left="113"/>
    </w:pPr>
    <w:rPr>
      <w:rFonts w:ascii="Arial Unicode MS" w:eastAsia="Arial Unicode MS" w:hAnsi="Arial Unicode MS" w:cs="Arial Unicode MS"/>
      <w:bCs/>
      <w:color w:val="3A5C24" w:themeColor="accent1" w:themeShade="80"/>
      <w:sz w:val="18"/>
      <w:szCs w:val="18"/>
      <w:lang w:val="fi-FI"/>
    </w:rPr>
  </w:style>
  <w:style w:type="paragraph" w:customStyle="1" w:styleId="Lista">
    <w:name w:val="Lista"/>
    <w:basedOn w:val="Luettelokappale"/>
    <w:link w:val="ListaChar"/>
    <w:qFormat/>
    <w:rsid w:val="00EC7D0E"/>
    <w:pPr>
      <w:numPr>
        <w:numId w:val="3"/>
      </w:numPr>
      <w:spacing w:after="200" w:line="360" w:lineRule="auto"/>
      <w:ind w:left="1293" w:hanging="357"/>
      <w:contextualSpacing/>
    </w:pPr>
    <w:rPr>
      <w:lang w:val="fi-FI"/>
    </w:rPr>
  </w:style>
  <w:style w:type="character" w:customStyle="1" w:styleId="TaulukontekstiChar">
    <w:name w:val="Taulukonteksti Char"/>
    <w:basedOn w:val="Kappaleenoletusfontti"/>
    <w:link w:val="Taulukonteksti"/>
    <w:rsid w:val="00EC7D0E"/>
    <w:rPr>
      <w:rFonts w:ascii="Arial Unicode MS" w:eastAsia="Arial Unicode MS" w:hAnsi="Arial Unicode MS" w:cs="Arial Unicode MS"/>
      <w:bCs/>
      <w:color w:val="3A5C24" w:themeColor="accent1" w:themeShade="80"/>
      <w:sz w:val="18"/>
      <w:szCs w:val="18"/>
      <w:lang w:val="fi-FI"/>
    </w:rPr>
  </w:style>
  <w:style w:type="character" w:customStyle="1" w:styleId="LuettelokappaleChar">
    <w:name w:val="Luettelokappale Char"/>
    <w:basedOn w:val="Kappaleenoletusfontti"/>
    <w:link w:val="Luettelokappale"/>
    <w:uiPriority w:val="34"/>
    <w:rsid w:val="0099132D"/>
    <w:rPr>
      <w:rFonts w:asciiTheme="majorHAnsi" w:hAnsiTheme="majorHAnsi"/>
      <w:kern w:val="20"/>
      <w:sz w:val="20"/>
    </w:rPr>
  </w:style>
  <w:style w:type="character" w:customStyle="1" w:styleId="ListaChar">
    <w:name w:val="Lista Char"/>
    <w:basedOn w:val="LuettelokappaleChar"/>
    <w:link w:val="Lista"/>
    <w:rsid w:val="00EC7D0E"/>
    <w:rPr>
      <w:rFonts w:asciiTheme="majorHAnsi" w:hAnsiTheme="majorHAnsi"/>
      <w:kern w:val="20"/>
      <w:sz w:val="20"/>
      <w:lang w:val="fi-FI"/>
    </w:rPr>
  </w:style>
  <w:style w:type="paragraph" w:customStyle="1" w:styleId="1-Sivunalaotsikko">
    <w:name w:val="1-Sivun alaotsikko"/>
    <w:basedOn w:val="Normaali"/>
    <w:rsid w:val="00EC7D0E"/>
    <w:pPr>
      <w:spacing w:after="120" w:line="360" w:lineRule="auto"/>
      <w:jc w:val="center"/>
    </w:pPr>
    <w:rPr>
      <w:rFonts w:ascii="Arial" w:eastAsia="Times New Roman" w:hAnsi="Arial" w:cs="Arial"/>
      <w:sz w:val="14"/>
      <w:szCs w:val="14"/>
      <w:lang w:val="fi-FI"/>
    </w:rPr>
  </w:style>
  <w:style w:type="numbering" w:customStyle="1" w:styleId="Style1">
    <w:name w:val="Style1"/>
    <w:uiPriority w:val="99"/>
    <w:rsid w:val="00EC7D0E"/>
    <w:pPr>
      <w:numPr>
        <w:numId w:val="23"/>
      </w:numPr>
    </w:pPr>
  </w:style>
  <w:style w:type="numbering" w:customStyle="1" w:styleId="SystemsGardenlista">
    <w:name w:val="SystemsGarden lista"/>
    <w:uiPriority w:val="99"/>
    <w:rsid w:val="00247041"/>
    <w:pPr>
      <w:numPr>
        <w:numId w:val="25"/>
      </w:numPr>
    </w:pPr>
  </w:style>
  <w:style w:type="paragraph" w:customStyle="1" w:styleId="1-Leipteksti">
    <w:name w:val="1-Leipäteksti"/>
    <w:basedOn w:val="Normaali"/>
    <w:link w:val="1-LeiptekstiChar"/>
    <w:rsid w:val="000A095A"/>
    <w:pPr>
      <w:tabs>
        <w:tab w:val="decimal" w:pos="6237"/>
      </w:tabs>
      <w:spacing w:after="240" w:line="240" w:lineRule="auto"/>
      <w:ind w:left="2552"/>
    </w:pPr>
    <w:rPr>
      <w:rFonts w:ascii="Arial" w:eastAsia="Times New Roman" w:hAnsi="Arial" w:cs="Times New Roman"/>
      <w:lang w:val="fi-FI"/>
    </w:rPr>
  </w:style>
  <w:style w:type="character" w:customStyle="1" w:styleId="1-LeiptekstiChar">
    <w:name w:val="1-Leipäteksti Char"/>
    <w:basedOn w:val="Kappaleenoletusfontti"/>
    <w:link w:val="1-Leipteksti"/>
    <w:rsid w:val="000A095A"/>
    <w:rPr>
      <w:rFonts w:ascii="Arial" w:eastAsia="Times New Roman" w:hAnsi="Arial" w:cs="Times New Roman"/>
      <w:sz w:val="20"/>
      <w:lang w:val="fi-FI"/>
    </w:rPr>
  </w:style>
  <w:style w:type="paragraph" w:customStyle="1" w:styleId="Bodycopy">
    <w:name w:val="Body copy"/>
    <w:basedOn w:val="Normaali"/>
    <w:rsid w:val="00A16D11"/>
    <w:pPr>
      <w:spacing w:after="0" w:line="240" w:lineRule="atLeast"/>
      <w:ind w:left="851"/>
    </w:pPr>
    <w:rPr>
      <w:rFonts w:ascii="Times New Roman" w:eastAsia="Times New Roman" w:hAnsi="Times New Roman" w:cs="Times New Roman"/>
      <w:szCs w:val="24"/>
      <w:lang w:val="fi-FI" w:eastAsia="sv-SE"/>
    </w:rPr>
  </w:style>
  <w:style w:type="table" w:styleId="Yksinkertainentaulukko2">
    <w:name w:val="Plain Table 2"/>
    <w:basedOn w:val="Normaalitaulukko"/>
    <w:uiPriority w:val="42"/>
    <w:rsid w:val="004645C6"/>
    <w:pPr>
      <w:spacing w:after="0" w:line="240" w:lineRule="auto"/>
    </w:pPr>
    <w:tblPr>
      <w:tblStyleRowBandSize w:val="1"/>
      <w:tblStyleColBandSize w:val="1"/>
      <w:tblBorders>
        <w:top w:val="single" w:sz="4" w:space="0" w:color="7698A8" w:themeColor="text1" w:themeTint="80"/>
        <w:bottom w:val="single" w:sz="4" w:space="0" w:color="7698A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698A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698A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698A8" w:themeColor="text1" w:themeTint="80"/>
          <w:right w:val="single" w:sz="4" w:space="0" w:color="7698A8" w:themeColor="text1" w:themeTint="80"/>
        </w:tcBorders>
      </w:tcPr>
    </w:tblStylePr>
    <w:tblStylePr w:type="band2Vert">
      <w:tblPr/>
      <w:tcPr>
        <w:tcBorders>
          <w:left w:val="single" w:sz="4" w:space="0" w:color="7698A8" w:themeColor="text1" w:themeTint="80"/>
          <w:right w:val="single" w:sz="4" w:space="0" w:color="7698A8" w:themeColor="text1" w:themeTint="80"/>
        </w:tcBorders>
      </w:tcPr>
    </w:tblStylePr>
    <w:tblStylePr w:type="band1Horz">
      <w:tblPr/>
      <w:tcPr>
        <w:tcBorders>
          <w:top w:val="single" w:sz="4" w:space="0" w:color="7698A8" w:themeColor="text1" w:themeTint="80"/>
          <w:bottom w:val="single" w:sz="4" w:space="0" w:color="7698A8" w:themeColor="text1" w:themeTint="80"/>
        </w:tcBorders>
      </w:tcPr>
    </w:tblStylePr>
  </w:style>
  <w:style w:type="paragraph" w:customStyle="1" w:styleId="NumeroituHeading">
    <w:name w:val="Numeroitu Heading"/>
    <w:basedOn w:val="Otsikko1"/>
    <w:link w:val="NumeroituHeadingChar"/>
    <w:qFormat/>
    <w:rsid w:val="00E04F00"/>
    <w:pPr>
      <w:numPr>
        <w:numId w:val="46"/>
      </w:numPr>
      <w:spacing w:before="720"/>
      <w:ind w:left="357" w:hanging="357"/>
      <w:jc w:val="both"/>
    </w:pPr>
  </w:style>
  <w:style w:type="paragraph" w:customStyle="1" w:styleId="NumeroituHeading2">
    <w:name w:val="Numeroitu Heading 2"/>
    <w:basedOn w:val="Otsikko2"/>
    <w:next w:val="Normaali"/>
    <w:link w:val="NumeroituHeading2Char"/>
    <w:qFormat/>
    <w:rsid w:val="00E04F00"/>
    <w:pPr>
      <w:numPr>
        <w:numId w:val="45"/>
      </w:numPr>
      <w:spacing w:before="360" w:after="120"/>
      <w:ind w:left="890" w:hanging="720"/>
      <w:jc w:val="both"/>
    </w:pPr>
    <w:rPr>
      <w:color w:val="879EAA" w:themeColor="accent3"/>
      <w:lang w:val="fi-FI"/>
    </w:rPr>
  </w:style>
  <w:style w:type="character" w:customStyle="1" w:styleId="NumeroituHeadingChar">
    <w:name w:val="Numeroitu Heading Char"/>
    <w:basedOn w:val="Otsikko1Char"/>
    <w:link w:val="NumeroituHeading"/>
    <w:rsid w:val="00E04F00"/>
    <w:rPr>
      <w:rFonts w:asciiTheme="majorHAnsi" w:eastAsiaTheme="majorEastAsia" w:hAnsiTheme="majorHAnsi" w:cstheme="majorBidi"/>
      <w:color w:val="74B74A" w:themeColor="accent1"/>
      <w:sz w:val="64"/>
      <w:szCs w:val="32"/>
    </w:rPr>
  </w:style>
  <w:style w:type="character" w:customStyle="1" w:styleId="NumeroituHeading2Char">
    <w:name w:val="Numeroitu Heading 2 Char"/>
    <w:basedOn w:val="Otsikko2Char"/>
    <w:link w:val="NumeroituHeading2"/>
    <w:rsid w:val="00E04F00"/>
    <w:rPr>
      <w:rFonts w:ascii="Segoe UI Light" w:eastAsiaTheme="majorEastAsia" w:hAnsi="Segoe UI Light" w:cstheme="majorBidi"/>
      <w:color w:val="879EAA" w:themeColor="accent3"/>
      <w:sz w:val="44"/>
      <w:szCs w:val="26"/>
      <w:lang w:val="fi-FI"/>
    </w:rPr>
  </w:style>
  <w:style w:type="character" w:customStyle="1" w:styleId="ui-provider">
    <w:name w:val="ui-provider"/>
    <w:basedOn w:val="Kappaleenoletusfontti"/>
    <w:rsid w:val="005766CB"/>
  </w:style>
  <w:style w:type="character" w:styleId="Ratkaisematonmaininta">
    <w:name w:val="Unresolved Mention"/>
    <w:basedOn w:val="Kappaleenoletusfontti"/>
    <w:uiPriority w:val="99"/>
    <w:semiHidden/>
    <w:unhideWhenUsed/>
    <w:rsid w:val="00F57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systemsgarden1.sharepoint.com/sites/materiaalipankki/Dokumenttipohjat/Yleispohja-kansisivu-kuv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FEE83330B440F7971E7B6F28B33A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684E8-3ABA-4BA6-91AC-65E8D2E22F90}"/>
      </w:docPartPr>
      <w:docPartBody>
        <w:p w:rsidR="00010DED" w:rsidRDefault="00000000">
          <w:pPr>
            <w:pStyle w:val="27FEE83330B440F7971E7B6F28B33A4C"/>
          </w:pPr>
          <w:r w:rsidRPr="007A421A">
            <w:rPr>
              <w:rStyle w:val="Paikkamerkkiteksti"/>
            </w:rPr>
            <w:t>[Subject]</w:t>
          </w:r>
        </w:p>
      </w:docPartBody>
    </w:docPart>
    <w:docPart>
      <w:docPartPr>
        <w:name w:val="B0BBE699AB154D128CD1F2D30C822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D4298-92D2-433A-BD54-C9B91F5712AD}"/>
      </w:docPartPr>
      <w:docPartBody>
        <w:p w:rsidR="00010DED" w:rsidRDefault="00000000">
          <w:pPr>
            <w:pStyle w:val="B0BBE699AB154D128CD1F2D30C822DD5"/>
          </w:pPr>
          <w:r w:rsidRPr="00D64287">
            <w:rPr>
              <w:rStyle w:val="Paikkamerkkiteksti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DED"/>
    <w:rsid w:val="00010DED"/>
    <w:rsid w:val="004F2AC7"/>
    <w:rsid w:val="0087368D"/>
    <w:rsid w:val="008F7E61"/>
    <w:rsid w:val="00991F4E"/>
    <w:rsid w:val="00FC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i-FI" w:eastAsia="fi-F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Paikkamerkkiteksti">
    <w:name w:val="Placeholder Text"/>
    <w:basedOn w:val="Kappaleenoletusfontti"/>
    <w:uiPriority w:val="99"/>
    <w:semiHidden/>
    <w:rPr>
      <w:color w:val="808080"/>
    </w:rPr>
  </w:style>
  <w:style w:type="paragraph" w:customStyle="1" w:styleId="27FEE83330B440F7971E7B6F28B33A4C">
    <w:name w:val="27FEE83330B440F7971E7B6F28B33A4C"/>
  </w:style>
  <w:style w:type="paragraph" w:customStyle="1" w:styleId="B0BBE699AB154D128CD1F2D30C822DD5">
    <w:name w:val="B0BBE699AB154D128CD1F2D30C822D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ystems Garden paletti">
      <a:dk1>
        <a:srgbClr val="1A2429"/>
      </a:dk1>
      <a:lt1>
        <a:sysClr val="window" lastClr="FFFFFF"/>
      </a:lt1>
      <a:dk2>
        <a:srgbClr val="2C373E"/>
      </a:dk2>
      <a:lt2>
        <a:srgbClr val="DFE7EC"/>
      </a:lt2>
      <a:accent1>
        <a:srgbClr val="74B74A"/>
      </a:accent1>
      <a:accent2>
        <a:srgbClr val="007C44"/>
      </a:accent2>
      <a:accent3>
        <a:srgbClr val="879EAA"/>
      </a:accent3>
      <a:accent4>
        <a:srgbClr val="5D6B74"/>
      </a:accent4>
      <a:accent5>
        <a:srgbClr val="F1F8DD"/>
      </a:accent5>
      <a:accent6>
        <a:srgbClr val="C1DEDD"/>
      </a:accent6>
      <a:hlink>
        <a:srgbClr val="74B74A"/>
      </a:hlink>
      <a:folHlink>
        <a:srgbClr val="007C44"/>
      </a:folHlink>
    </a:clrScheme>
    <a:fontScheme name="Systems Garden fontit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>2023-11-26T00:00:00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2c2f4d896f04c7e829dc8ba33066ec0 xmlns="8f1cbdaa-f2f9-4ea8-915c-6530faa9b4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Tuotanto</TermName>
          <TermId xmlns="http://schemas.microsoft.com/office/infopath/2007/PartnerControls">9bf90a56-5dd6-41fe-b380-d854d85938c2</TermId>
        </TermInfo>
      </Terms>
    </p2c2f4d896f04c7e829dc8ba33066ec0>
    <TaxCatchAll xmlns="8f1cbdaa-f2f9-4ea8-915c-6530faa9b46f">
      <Value>20</Value>
      <Value>142</Value>
      <Value>177</Value>
      <Value>163</Value>
      <Value>57</Value>
    </TaxCatchAll>
    <h9da8c9cc261498ab10fbdff4d1745aa xmlns="8f1cbdaa-f2f9-4ea8-915c-6530faa9b4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Toteutusdokumentaatio</TermName>
          <TermId xmlns="http://schemas.microsoft.com/office/infopath/2007/PartnerControls">889de5a8-c8a4-4285-a0c5-f0ce808dad8c</TermId>
        </TermInfo>
      </Terms>
    </h9da8c9cc261498ab10fbdff4d1745aa>
    <_dlc_DocId xmlns="8f1cbdaa-f2f9-4ea8-915c-6530faa9b46f">SGMAT-13-1205</_dlc_DocId>
    <_dlc_DocIdUrl xmlns="8f1cbdaa-f2f9-4ea8-915c-6530faa9b46f">
      <Url>https://systemsgarden1.sharepoint.com/sites/materiaalipankki/_layouts/15/DocIdRedir.aspx?ID=SGMAT-13-1205</Url>
      <Description>SGMAT-13-1205</Description>
    </_dlc_DocIdUrl>
    <l1d283f8f0aa419b81defb4a071471e1 xmlns="8f1cbdaa-f2f9-4ea8-915c-6530faa9b4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Gate</TermName>
          <TermId xmlns="http://schemas.microsoft.com/office/infopath/2007/PartnerControls">ef41737d-4465-4b4c-9b2f-b28335fff018</TermId>
        </TermInfo>
      </Terms>
    </l1d283f8f0aa419b81defb4a071471e1>
    <SharedWithUsers xmlns="8f1cbdaa-f2f9-4ea8-915c-6530faa9b46f">
      <UserInfo>
        <DisplayName/>
        <AccountId xsi:nil="true"/>
        <AccountType/>
      </UserInfo>
    </SharedWithUsers>
    <l654236e71074d2ea61dc76248d09d69 xmlns="8f1cbdaa-f2f9-4ea8-915c-6530faa9b4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NAS6</TermName>
          <TermId xmlns="http://schemas.microsoft.com/office/infopath/2007/PartnerControls">e1dd7eea-2a74-4419-a50c-37727f1fdfc0</TermId>
        </TermInfo>
      </Terms>
    </l654236e71074d2ea61dc76248d09d69>
    <ga3d082807144a7d93c622aee4dac1db xmlns="8f1cbdaa-f2f9-4ea8-915c-6530faa9b4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Alupro Oy</TermName>
          <TermId xmlns="http://schemas.microsoft.com/office/infopath/2007/PartnerControls">e85ee414-1708-e411-9c49-d89d6776c608</TermId>
        </TermInfo>
      </Terms>
    </ga3d082807144a7d93c622aee4dac1db>
    <IconOverlay xmlns="http://schemas.microsoft.com/sharepoint/v4" xsi:nil="true"/>
    <lcf76f155ced4ddcb4097134ff3c332f xmlns="1ee036d4-cd57-4ad0-9364-033fd153dd27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Materiaalipankin asiakirja" ma:contentTypeID="0x010100799A5C569B17A646B8B7F1CF57C6346D00051EAFF619960A4FBD7FDF8541821260" ma:contentTypeVersion="26" ma:contentTypeDescription="" ma:contentTypeScope="" ma:versionID="f108d063f03d4d59642c6cc5c3839506">
  <xsd:schema xmlns:xsd="http://www.w3.org/2001/XMLSchema" xmlns:xs="http://www.w3.org/2001/XMLSchema" xmlns:p="http://schemas.microsoft.com/office/2006/metadata/properties" xmlns:ns2="8f1cbdaa-f2f9-4ea8-915c-6530faa9b46f" xmlns:ns3="http://schemas.microsoft.com/sharepoint/v4" xmlns:ns4="1ee036d4-cd57-4ad0-9364-033fd153dd27" targetNamespace="http://schemas.microsoft.com/office/2006/metadata/properties" ma:root="true" ma:fieldsID="0f2ef7f11dde77d3c2f8f43b0da2d5f5" ns2:_="" ns3:_="" ns4:_="">
    <xsd:import namespace="8f1cbdaa-f2f9-4ea8-915c-6530faa9b46f"/>
    <xsd:import namespace="http://schemas.microsoft.com/sharepoint/v4"/>
    <xsd:import namespace="1ee036d4-cd57-4ad0-9364-033fd153dd2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h9da8c9cc261498ab10fbdff4d1745aa" minOccurs="0"/>
                <xsd:element ref="ns2:TaxCatchAll" minOccurs="0"/>
                <xsd:element ref="ns2:TaxCatchAllLabel" minOccurs="0"/>
                <xsd:element ref="ns2:p2c2f4d896f04c7e829dc8ba33066ec0" minOccurs="0"/>
                <xsd:element ref="ns2:l1d283f8f0aa419b81defb4a071471e1" minOccurs="0"/>
                <xsd:element ref="ns3:IconOverlay" minOccurs="0"/>
                <xsd:element ref="ns2:ga3d082807144a7d93c622aee4dac1db" minOccurs="0"/>
                <xsd:element ref="ns2:SharedWithUsers" minOccurs="0"/>
                <xsd:element ref="ns2:SharingHintHash" minOccurs="0"/>
                <xsd:element ref="ns2:SharedWithDetails" minOccurs="0"/>
                <xsd:element ref="ns2:l654236e71074d2ea61dc76248d09d69" minOccurs="0"/>
                <xsd:element ref="ns2:LastSharedByUser" minOccurs="0"/>
                <xsd:element ref="ns2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lcf76f155ced4ddcb4097134ff3c332f" minOccurs="0"/>
                <xsd:element ref="ns4:MediaServiceSearchPropertie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1cbdaa-f2f9-4ea8-915c-6530faa9b46f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Tiedostotunnisteen arvo" ma:description="Tälle kohteelle määritetyn tiedostotunnisteen arvo." ma:indexed="true" ma:internalName="_dlc_DocId" ma:readOnly="true">
      <xsd:simpleType>
        <xsd:restriction base="dms:Text"/>
      </xsd:simpleType>
    </xsd:element>
    <xsd:element name="_dlc_DocIdUrl" ma:index="9" nillable="true" ma:displayName="Tiedostotunniste" ma:description="Tämän tiedoston pysyvä linkki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h9da8c9cc261498ab10fbdff4d1745aa" ma:index="11" nillable="true" ma:taxonomy="true" ma:internalName="h9da8c9cc261498ab10fbdff4d1745aa" ma:taxonomyFieldName="Sis_x00e4_lt_x00f6_tyyppi" ma:displayName="Sisältötyyppi" ma:default="57;#Toteutusdokumentaatio|889de5a8-c8a4-4285-a0c5-f0ce808dad8c" ma:fieldId="{19da8c9c-c261-498a-b10f-bdff4d1745aa}" ma:sspId="68b8ca4d-e3a2-43ff-b1c6-cca2af2b778b" ma:termSetId="0d6ae09f-dadc-4218-b85e-ec487fa62b2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2" nillable="true" ma:displayName="Taxonomy Catch All Column" ma:hidden="true" ma:list="{c812c090-c0da-4e66-bd89-ac5b21418e37}" ma:internalName="TaxCatchAll" ma:showField="CatchAllData" ma:web="8f1cbdaa-f2f9-4ea8-915c-6530faa9b4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3" nillable="true" ma:displayName="Taxonomy Catch All Column1" ma:hidden="true" ma:list="{c812c090-c0da-4e66-bd89-ac5b21418e37}" ma:internalName="TaxCatchAllLabel" ma:readOnly="true" ma:showField="CatchAllDataLabel" ma:web="8f1cbdaa-f2f9-4ea8-915c-6530faa9b4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2c2f4d896f04c7e829dc8ba33066ec0" ma:index="15" nillable="true" ma:taxonomy="true" ma:internalName="p2c2f4d896f04c7e829dc8ba33066ec0" ma:taxonomyFieldName="Prosessi" ma:displayName="Prosessi" ma:default="20;#Tuotanto|9bf90a56-5dd6-41fe-b380-d854d85938c2" ma:fieldId="{92c2f4d8-96f0-4c7e-829d-c8ba33066ec0}" ma:taxonomyMulti="true" ma:sspId="68b8ca4d-e3a2-43ff-b1c6-cca2af2b778b" ma:termSetId="c7276e93-1f6f-46ed-b536-ddaa211aeb4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1d283f8f0aa419b81defb4a071471e1" ma:index="17" nillable="true" ma:taxonomy="true" ma:internalName="l1d283f8f0aa419b81defb4a071471e1" ma:taxonomyFieldName="Palvelu" ma:displayName="Palvelu" ma:default="" ma:fieldId="{51d283f8-f0aa-419b-81de-fb4a071471e1}" ma:taxonomyMulti="true" ma:sspId="68b8ca4d-e3a2-43ff-b1c6-cca2af2b778b" ma:termSetId="92f6ca00-236c-46ec-890d-4278570187d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a3d082807144a7d93c622aee4dac1db" ma:index="20" nillable="true" ma:taxonomy="true" ma:internalName="ga3d082807144a7d93c622aee4dac1db" ma:taxonomyFieldName="Asiakas" ma:displayName="Asiakas" ma:default="" ma:fieldId="{0a3d0828-0714-4a7d-93c6-22aee4dac1db}" ma:sspId="68b8ca4d-e3a2-43ff-b1c6-cca2af2b778b" ma:termSetId="9070f61f-162c-4979-a46a-bbd8f75dae1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2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23" nillable="true" ma:displayName="Jakamisvihjeen hajautus" ma:internalName="SharingHintHash" ma:readOnly="true">
      <xsd:simpleType>
        <xsd:restriction base="dms:Text"/>
      </xsd:simpleType>
    </xsd:element>
    <xsd:element name="SharedWithDetails" ma:index="24" nillable="true" ma:displayName="Jakamisen tiedot" ma:description="" ma:internalName="SharedWithDetails" ma:readOnly="true">
      <xsd:simpleType>
        <xsd:restriction base="dms:Note">
          <xsd:maxLength value="255"/>
        </xsd:restriction>
      </xsd:simpleType>
    </xsd:element>
    <xsd:element name="l654236e71074d2ea61dc76248d09d69" ma:index="25" nillable="true" ma:taxonomy="true" ma:internalName="l654236e71074d2ea61dc76248d09d69" ma:taxonomyFieldName="Teknologia" ma:displayName="Teknologia" ma:default="" ma:fieldId="{5654236e-7107-4d2e-a61d-c76248d09d69}" ma:taxonomyMulti="true" ma:sspId="68b8ca4d-e3a2-43ff-b1c6-cca2af2b778b" ma:termSetId="67922fe4-2fee-475a-9403-9cf5b5b7643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stSharedByUser" ma:index="27" nillable="true" ma:displayName="Käyttäjä jakanut viimeksi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8" nillable="true" ma:displayName="Jaettu viimeksi ajankohtan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e036d4-cd57-4ad0-9364-033fd153dd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38" nillable="true" ma:taxonomy="true" ma:internalName="lcf76f155ced4ddcb4097134ff3c332f" ma:taxonomyFieldName="MediaServiceImageTags" ma:displayName="Kuvien tunnisteet" ma:readOnly="false" ma:fieldId="{5cf76f15-5ced-4ddc-b409-7134ff3c332f}" ma:taxonomyMulti="true" ma:sspId="68b8ca4d-e3a2-43ff-b1c6-cca2af2b778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3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4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7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3C9CCF-80A8-4E66-BCCC-C3C728F488E5}">
  <ds:schemaRefs>
    <ds:schemaRef ds:uri="http://schemas.microsoft.com/office/2006/metadata/properties"/>
    <ds:schemaRef ds:uri="http://schemas.microsoft.com/office/infopath/2007/PartnerControls"/>
    <ds:schemaRef ds:uri="8f1cbdaa-f2f9-4ea8-915c-6530faa9b46f"/>
    <ds:schemaRef ds:uri="http://schemas.microsoft.com/sharepoint/v4"/>
    <ds:schemaRef ds:uri="1ee036d4-cd57-4ad0-9364-033fd153dd27"/>
  </ds:schemaRefs>
</ds:datastoreItem>
</file>

<file path=customXml/itemProps3.xml><?xml version="1.0" encoding="utf-8"?>
<ds:datastoreItem xmlns:ds="http://schemas.openxmlformats.org/officeDocument/2006/customXml" ds:itemID="{21FA486C-BFCD-4B64-B4AA-9FFCB252FC2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847CEB-5EB6-4D9B-AB82-B0FA8F7BA10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43FC684-8889-4D7B-A198-1CF6EA0073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1cbdaa-f2f9-4ea8-915c-6530faa9b46f"/>
    <ds:schemaRef ds:uri="http://schemas.microsoft.com/sharepoint/v4"/>
    <ds:schemaRef ds:uri="1ee036d4-cd57-4ad0-9364-033fd153dd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85676E7A-64C4-40A2-97A3-FC8036A9B910}">
  <ds:schemaRefs>
    <ds:schemaRef ds:uri="http://schemas.microsoft.com/office/2006/metadata/customXsn"/>
  </ds:schemaRefs>
</ds:datastoreItem>
</file>

<file path=customXml/itemProps7.xml><?xml version="1.0" encoding="utf-8"?>
<ds:datastoreItem xmlns:ds="http://schemas.openxmlformats.org/officeDocument/2006/customXml" ds:itemID="{CD77EF8E-A587-4374-89FC-F30DADE17BAC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Yleispohja-kansisivu-kuva.dotx</Template>
  <TotalTime>1420</TotalTime>
  <Pages>5</Pages>
  <Words>398</Words>
  <Characters>3230</Characters>
  <Application>Microsoft Office Word</Application>
  <DocSecurity>0</DocSecurity>
  <Lines>26</Lines>
  <Paragraphs>7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Alunet-Keskeneräisen tuotannon arvo</vt:lpstr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Alunet-Keskeneräisen tuotannon arvo</dc:title>
  <dc:subject>SGService</dc:subject>
  <dc:creator>Sanna Karkkunen</dc:creator>
  <cp:keywords/>
  <dc:description/>
  <cp:lastModifiedBy>Tuomo Kari</cp:lastModifiedBy>
  <cp:revision>230</cp:revision>
  <cp:lastPrinted>2013-10-11T12:58:00Z</cp:lastPrinted>
  <dcterms:created xsi:type="dcterms:W3CDTF">2023-11-07T11:51:00Z</dcterms:created>
  <dcterms:modified xsi:type="dcterms:W3CDTF">2023-11-26T12:11:00Z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0x010100799A5C569B17A646B8B7F1CF57C6346D00051EAFF619960A4FBD7FDF8541821260</vt:lpwstr>
  </property>
  <property fmtid="{D5CDD505-2E9C-101B-9397-08002B2CF9AE}" pid="3" name="_dlc_DocIdItemGuid">
    <vt:lpwstr>7a095549-75c4-4727-847e-a0932f9f1f83</vt:lpwstr>
  </property>
  <property fmtid="{D5CDD505-2E9C-101B-9397-08002B2CF9AE}" pid="4" name="Asiakas: accountid">
    <vt:lpwstr/>
  </property>
  <property fmtid="{D5CDD505-2E9C-101B-9397-08002B2CF9AE}" pid="5" name="TaxKeyword">
    <vt:lpwstr/>
  </property>
  <property fmtid="{D5CDD505-2E9C-101B-9397-08002B2CF9AE}" pid="6" name="Account_ID">
    <vt:lpwstr/>
  </property>
  <property fmtid="{D5CDD505-2E9C-101B-9397-08002B2CF9AE}" pid="7" name="TaxCatchAll">
    <vt:lpwstr/>
  </property>
  <property fmtid="{D5CDD505-2E9C-101B-9397-08002B2CF9AE}" pid="8" name="TaxKeywordTaxHTField">
    <vt:lpwstr/>
  </property>
  <property fmtid="{D5CDD505-2E9C-101B-9397-08002B2CF9AE}" pid="9" name="Prosessi">
    <vt:lpwstr>20;#Tuotanto|9bf90a56-5dd6-41fe-b380-d854d85938c2</vt:lpwstr>
  </property>
  <property fmtid="{D5CDD505-2E9C-101B-9397-08002B2CF9AE}" pid="10" name="Palvelu">
    <vt:lpwstr>163;#Gate|ef41737d-4465-4b4c-9b2f-b28335fff018</vt:lpwstr>
  </property>
  <property fmtid="{D5CDD505-2E9C-101B-9397-08002B2CF9AE}" pid="11" name="Sis_x00e4_lt_x00f6_tyyppi">
    <vt:lpwstr/>
  </property>
  <property fmtid="{D5CDD505-2E9C-101B-9397-08002B2CF9AE}" pid="12" name="Sisältötyyppi">
    <vt:lpwstr>57;#Toteutusdokumentaatio|889de5a8-c8a4-4285-a0c5-f0ce808dad8c</vt:lpwstr>
  </property>
  <property fmtid="{D5CDD505-2E9C-101B-9397-08002B2CF9AE}" pid="13" name="Teknologia">
    <vt:lpwstr>142;#NAS6|e1dd7eea-2a74-4419-a50c-37727f1fdfc0</vt:lpwstr>
  </property>
  <property fmtid="{D5CDD505-2E9C-101B-9397-08002B2CF9AE}" pid="14" name="Asiakas">
    <vt:lpwstr>177</vt:lpwstr>
  </property>
  <property fmtid="{D5CDD505-2E9C-101B-9397-08002B2CF9AE}" pid="15" name="MediaServiceImageTags">
    <vt:lpwstr/>
  </property>
</Properties>
</file>